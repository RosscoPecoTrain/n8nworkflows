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Subtle2"/>
        <w:tblW w:w="10080" w:type="dxa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5032"/>
        <w:gridCol w:w="5048"/>
      </w:tblGrid>
      <w:tr w:rsidR="00072E0B" w14:paraId="3841843B" w14:textId="77777777" w:rsidTr="00A23A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00"/>
        </w:trPr>
        <w:tc>
          <w:tcPr>
            <w:tcW w:w="503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sdt>
            <w:sdtPr>
              <w:alias w:val="Enter company name:"/>
              <w:tag w:val="Enter company name:"/>
              <w:id w:val="1268660952"/>
              <w:placeholder>
                <w:docPart w:val="5CE5E8A9BD374D2A8B44758B47A69803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EndPr/>
            <w:sdtContent>
              <w:p w14:paraId="36DD395B" w14:textId="77777777" w:rsidR="00072E0B" w:rsidRDefault="00072E0B" w:rsidP="00C75B72">
                <w:pPr>
                  <w:pStyle w:val="Heading1"/>
                </w:pPr>
                <w:r>
                  <w:t>RosscoSoft Solutions</w:t>
                </w:r>
              </w:p>
            </w:sdtContent>
          </w:sdt>
          <w:p w14:paraId="5FEE302C" w14:textId="77777777" w:rsidR="00072E0B" w:rsidRDefault="00072E0B" w:rsidP="00C75B72">
            <w:r>
              <w:t>9303 Topridge Dr.</w:t>
            </w:r>
          </w:p>
          <w:p w14:paraId="4FBAF933" w14:textId="77777777" w:rsidR="00072E0B" w:rsidRDefault="00072E0B" w:rsidP="00C75B72">
            <w:r>
              <w:t>Austin, TX 78750</w:t>
            </w:r>
          </w:p>
          <w:p w14:paraId="52F704F9" w14:textId="56CE7CB4" w:rsidR="00072E0B" w:rsidRDefault="00EB0214" w:rsidP="00C75B72">
            <w:sdt>
              <w:sdtPr>
                <w:alias w:val="Phone:"/>
                <w:tag w:val="Phone:"/>
                <w:id w:val="-1283033150"/>
                <w:placeholder>
                  <w:docPart w:val="DD15796C5E35422BB8100F79E506A59B"/>
                </w:placeholder>
                <w:temporary/>
                <w:showingPlcHdr/>
                <w15:appearance w15:val="hidden"/>
              </w:sdtPr>
              <w:sdtEndPr/>
              <w:sdtContent>
                <w:r w:rsidR="00072E0B">
                  <w:t>Phone:</w:t>
                </w:r>
              </w:sdtContent>
            </w:sdt>
            <w:r w:rsidR="00072E0B">
              <w:t xml:space="preserve"> </w:t>
            </w:r>
            <w:bookmarkStart w:id="0" w:name="OLE_LINK4"/>
            <w:r w:rsidR="004F3B5A">
              <w:t>(</w:t>
            </w:r>
            <w:r w:rsidR="00072E0B">
              <w:t>702</w:t>
            </w:r>
            <w:r w:rsidR="004F3B5A">
              <w:t xml:space="preserve">) </w:t>
            </w:r>
            <w:r w:rsidR="00072E0B">
              <w:t>499</w:t>
            </w:r>
            <w:r w:rsidR="004F3B5A">
              <w:t>-</w:t>
            </w:r>
            <w:r w:rsidR="00072E0B">
              <w:t xml:space="preserve">4115 </w:t>
            </w:r>
            <w:bookmarkEnd w:id="0"/>
          </w:p>
        </w:tc>
        <w:tc>
          <w:tcPr>
            <w:tcW w:w="50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6986B06D" w14:textId="4F883989" w:rsidR="00072E0B" w:rsidRPr="001A5461" w:rsidRDefault="001A5461" w:rsidP="00C75B72">
            <w:pPr>
              <w:pStyle w:val="Title"/>
              <w:rPr>
                <w:sz w:val="32"/>
                <w:szCs w:val="48"/>
              </w:rPr>
            </w:pPr>
            <w:r w:rsidRPr="001A5461">
              <w:rPr>
                <w:sz w:val="32"/>
                <w:szCs w:val="48"/>
              </w:rPr>
              <w:t>Invoice</w:t>
            </w:r>
          </w:p>
          <w:p w14:paraId="68A90C16" w14:textId="00049D89" w:rsidR="00072E0B" w:rsidRDefault="00072E0B" w:rsidP="00C75B72">
            <w:pPr>
              <w:pStyle w:val="Heading2"/>
            </w:pPr>
          </w:p>
        </w:tc>
      </w:tr>
      <w:tr w:rsidR="00072E0B" w14:paraId="62BF1163" w14:textId="77777777" w:rsidTr="00A23AEF">
        <w:trPr>
          <w:trHeight w:val="1630"/>
        </w:trPr>
        <w:tc>
          <w:tcPr>
            <w:tcW w:w="5032" w:type="dxa"/>
          </w:tcPr>
          <w:p w14:paraId="447A95EA" w14:textId="77777777" w:rsidR="00072E0B" w:rsidRDefault="00072E0B" w:rsidP="00C75B72">
            <w:pPr>
              <w:pStyle w:val="Heading3"/>
            </w:pPr>
            <w:r>
              <w:t>BILL TO:</w:t>
            </w:r>
          </w:p>
          <w:p w14:paraId="2DD5FA9D" w14:textId="77777777" w:rsidR="00072E0B" w:rsidRDefault="00072E0B" w:rsidP="00C75B72">
            <w:r>
              <w:t>EOG Resources, Inc</w:t>
            </w:r>
          </w:p>
          <w:p w14:paraId="04FC3341" w14:textId="77777777" w:rsidR="00072E0B" w:rsidRDefault="00072E0B" w:rsidP="00C75B72">
            <w:r>
              <w:t>1111 Bagby, Sky Lobby 2</w:t>
            </w:r>
          </w:p>
          <w:p w14:paraId="5A46EC66" w14:textId="77777777" w:rsidR="00072E0B" w:rsidRDefault="00072E0B" w:rsidP="00C75B72">
            <w:r>
              <w:t>Houston, TX 77002</w:t>
            </w:r>
          </w:p>
          <w:p w14:paraId="6DE7F033" w14:textId="77777777" w:rsidR="00072E0B" w:rsidRDefault="00072E0B" w:rsidP="00C75B72"/>
          <w:p w14:paraId="75F6CAFC" w14:textId="77777777" w:rsidR="00072E0B" w:rsidRDefault="00072E0B" w:rsidP="00C75B72"/>
          <w:p w14:paraId="17D62C7F" w14:textId="77777777" w:rsidR="00072E0B" w:rsidRDefault="00072E0B" w:rsidP="00C75B72"/>
        </w:tc>
        <w:tc>
          <w:tcPr>
            <w:tcW w:w="5048" w:type="dxa"/>
          </w:tcPr>
          <w:p w14:paraId="0E75BCDC" w14:textId="77777777" w:rsidR="00072E0B" w:rsidRDefault="00072E0B" w:rsidP="00C75B72">
            <w:pPr>
              <w:pStyle w:val="Heading3"/>
            </w:pPr>
          </w:p>
          <w:p w14:paraId="55DB0AA7" w14:textId="77777777" w:rsidR="00072E0B" w:rsidRDefault="00072E0B" w:rsidP="00C75B72"/>
          <w:p w14:paraId="4F34947D" w14:textId="77777777" w:rsidR="00072E0B" w:rsidRDefault="00072E0B" w:rsidP="00C75B72"/>
          <w:p w14:paraId="2F3167DD" w14:textId="77777777" w:rsidR="00072E0B" w:rsidRDefault="00072E0B" w:rsidP="00C75B72"/>
          <w:p w14:paraId="156A44B5" w14:textId="77777777" w:rsidR="00072E0B" w:rsidRDefault="00072E0B" w:rsidP="00C75B72"/>
          <w:p w14:paraId="28DA88CE" w14:textId="77777777" w:rsidR="00072E0B" w:rsidRDefault="00072E0B" w:rsidP="00C75B72"/>
        </w:tc>
      </w:tr>
    </w:tbl>
    <w:p w14:paraId="2CBE3F26" w14:textId="77777777" w:rsidR="00A23AEF" w:rsidRDefault="00A23AEF" w:rsidP="00442F91">
      <w:pPr>
        <w:pStyle w:val="Heading4"/>
        <w:spacing w:line="240" w:lineRule="auto"/>
      </w:pPr>
    </w:p>
    <w:tbl>
      <w:tblPr>
        <w:tblStyle w:val="TableSubtle2"/>
        <w:tblW w:w="6130" w:type="dxa"/>
        <w:tblInd w:w="-1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615"/>
        <w:gridCol w:w="1260"/>
        <w:gridCol w:w="1260"/>
        <w:gridCol w:w="1995"/>
      </w:tblGrid>
      <w:tr w:rsidR="00A23AEF" w14:paraId="44241EA4" w14:textId="77777777" w:rsidTr="7B936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tcW w:w="161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0337BAEF" w14:textId="77777777" w:rsidR="00A23AEF" w:rsidRPr="00442F91" w:rsidRDefault="00A23AEF">
            <w:pPr>
              <w:rPr>
                <w:b/>
                <w:bCs/>
              </w:rPr>
            </w:pPr>
            <w:r w:rsidRPr="00442F91">
              <w:rPr>
                <w:b/>
                <w:bCs/>
              </w:rPr>
              <w:t>INVOICE #</w:t>
            </w:r>
          </w:p>
        </w:tc>
        <w:tc>
          <w:tcPr>
            <w:tcW w:w="12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1CC68A90" w14:textId="4624ED62" w:rsidR="00A23AEF" w:rsidRPr="00442F91" w:rsidRDefault="00A23AEF">
            <w:pPr>
              <w:rPr>
                <w:b/>
                <w:bCs/>
              </w:rPr>
            </w:pPr>
            <w:r w:rsidRPr="00442F91">
              <w:rPr>
                <w:b/>
                <w:bCs/>
              </w:rPr>
              <w:t>DATE</w:t>
            </w:r>
          </w:p>
        </w:tc>
        <w:tc>
          <w:tcPr>
            <w:tcW w:w="12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770C76C4" w14:textId="79A6A0FC" w:rsidR="00A23AEF" w:rsidRPr="00442F91" w:rsidRDefault="00A23AEF">
            <w:pPr>
              <w:rPr>
                <w:b/>
                <w:bCs/>
              </w:rPr>
            </w:pPr>
            <w:r w:rsidRPr="00442F91">
              <w:rPr>
                <w:b/>
                <w:bCs/>
              </w:rPr>
              <w:t>DUE DATE</w:t>
            </w:r>
          </w:p>
        </w:tc>
        <w:tc>
          <w:tcPr>
            <w:tcW w:w="19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5953A5A6" w14:textId="5DA68061" w:rsidR="00A23AEF" w:rsidRPr="00442F91" w:rsidRDefault="00A23AEF">
            <w:pPr>
              <w:rPr>
                <w:b/>
                <w:bCs/>
              </w:rPr>
            </w:pPr>
            <w:r w:rsidRPr="00442F91">
              <w:rPr>
                <w:b/>
                <w:bCs/>
              </w:rPr>
              <w:t>TERMS</w:t>
            </w:r>
          </w:p>
        </w:tc>
      </w:tr>
      <w:tr w:rsidR="00A23AEF" w14:paraId="188F962C" w14:textId="77777777" w:rsidTr="7B936B45">
        <w:trPr>
          <w:trHeight w:val="251"/>
        </w:trPr>
        <w:tc>
          <w:tcPr>
            <w:tcW w:w="1615" w:type="dxa"/>
          </w:tcPr>
          <w:p w14:paraId="077918B7" w14:textId="3F3F4B96" w:rsidR="00A23AEF" w:rsidRDefault="7B936B45" w:rsidP="00A23AEF">
            <w:pPr>
              <w:spacing w:line="240" w:lineRule="auto"/>
            </w:pPr>
            <w:r>
              <w:t>202</w:t>
            </w:r>
            <w:r w:rsidR="006A07E0">
              <w:t>6</w:t>
            </w:r>
            <w:r>
              <w:t>-</w:t>
            </w:r>
            <w:r w:rsidR="00462B13">
              <w:t>1</w:t>
            </w:r>
            <w:r w:rsidR="00000FB3">
              <w:t>4</w:t>
            </w:r>
          </w:p>
        </w:tc>
        <w:tc>
          <w:tcPr>
            <w:tcW w:w="1260" w:type="dxa"/>
          </w:tcPr>
          <w:p w14:paraId="2F3238F4" w14:textId="0C754132" w:rsidR="00A23AEF" w:rsidRDefault="00AA77F6" w:rsidP="00A23AEF">
            <w:pPr>
              <w:spacing w:line="240" w:lineRule="auto"/>
            </w:pPr>
            <w:r>
              <w:t>4</w:t>
            </w:r>
            <w:r w:rsidR="009A6EF2">
              <w:t>/</w:t>
            </w:r>
            <w:r w:rsidR="00EE7BE9">
              <w:t>1</w:t>
            </w:r>
            <w:r w:rsidR="00000FB3">
              <w:t>9</w:t>
            </w:r>
            <w:r w:rsidR="0049348A">
              <w:t>/</w:t>
            </w:r>
            <w:r w:rsidR="009A6EF2">
              <w:t>202</w:t>
            </w:r>
            <w:r w:rsidR="006A07E0">
              <w:t>6</w:t>
            </w:r>
          </w:p>
        </w:tc>
        <w:tc>
          <w:tcPr>
            <w:tcW w:w="1260" w:type="dxa"/>
          </w:tcPr>
          <w:p w14:paraId="772E8B38" w14:textId="46D45203" w:rsidR="00A23AEF" w:rsidRDefault="00AA77F6" w:rsidP="00A23AEF">
            <w:pPr>
              <w:spacing w:line="240" w:lineRule="auto"/>
            </w:pPr>
            <w:r>
              <w:t>5</w:t>
            </w:r>
            <w:r w:rsidR="00A61301">
              <w:t>/</w:t>
            </w:r>
            <w:r w:rsidR="00EE7BE9">
              <w:t>1</w:t>
            </w:r>
            <w:r w:rsidR="00000FB3">
              <w:t>9</w:t>
            </w:r>
            <w:r w:rsidR="007216AD">
              <w:t>/</w:t>
            </w:r>
            <w:r w:rsidR="7B936B45">
              <w:t>202</w:t>
            </w:r>
            <w:r w:rsidR="008D7B82">
              <w:t>6</w:t>
            </w:r>
          </w:p>
        </w:tc>
        <w:tc>
          <w:tcPr>
            <w:tcW w:w="1995" w:type="dxa"/>
          </w:tcPr>
          <w:p w14:paraId="0FE63BDC" w14:textId="44A05903" w:rsidR="00A23AEF" w:rsidRPr="00A23AEF" w:rsidRDefault="00A23AEF" w:rsidP="00A23AEF">
            <w:pPr>
              <w:spacing w:line="240" w:lineRule="auto"/>
            </w:pPr>
            <w:r>
              <w:t xml:space="preserve">Due upon </w:t>
            </w:r>
            <w:r w:rsidR="00643C5E">
              <w:t>due date</w:t>
            </w:r>
          </w:p>
        </w:tc>
      </w:tr>
    </w:tbl>
    <w:p w14:paraId="2C6DD43E" w14:textId="77777777" w:rsidR="00966901" w:rsidRDefault="00966901"/>
    <w:tbl>
      <w:tblPr>
        <w:tblStyle w:val="GridTable1Light"/>
        <w:tblW w:w="10057" w:type="dxa"/>
        <w:tblLayout w:type="fixed"/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525"/>
        <w:gridCol w:w="6120"/>
        <w:gridCol w:w="1080"/>
        <w:gridCol w:w="1332"/>
      </w:tblGrid>
      <w:tr w:rsidR="008049DB" w14:paraId="480B3A3A" w14:textId="77777777" w:rsidTr="7B936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0"/>
        </w:trPr>
        <w:tc>
          <w:tcPr>
            <w:tcW w:w="1525" w:type="dxa"/>
          </w:tcPr>
          <w:p w14:paraId="0C74096C" w14:textId="2E0B473F" w:rsidR="008049DB" w:rsidRDefault="7B936B45" w:rsidP="7B936B45">
            <w:pPr>
              <w:pStyle w:val="Heading4"/>
              <w:rPr>
                <w:sz w:val="16"/>
                <w:szCs w:val="16"/>
              </w:rPr>
            </w:pPr>
            <w:r w:rsidRPr="7B936B45">
              <w:rPr>
                <w:sz w:val="16"/>
                <w:szCs w:val="16"/>
              </w:rPr>
              <w:t>qty</w:t>
            </w:r>
          </w:p>
        </w:tc>
        <w:tc>
          <w:tcPr>
            <w:tcW w:w="6120" w:type="dxa"/>
          </w:tcPr>
          <w:p w14:paraId="5A9A1EDE" w14:textId="77777777" w:rsidR="008049DB" w:rsidRDefault="00EB0214" w:rsidP="7B936B45">
            <w:pPr>
              <w:pStyle w:val="Heading4"/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alias w:val="Description:"/>
                <w:tag w:val="Description:"/>
                <w:id w:val="1198742974"/>
                <w:placeholder>
                  <w:docPart w:val="06DC4E5EA2DC467A8F81D990FD07B978"/>
                </w:placeholder>
                <w:temporary/>
                <w:showingPlcHdr/>
                <w15:appearance w15:val="hidden"/>
              </w:sdtPr>
              <w:sdtEndPr/>
              <w:sdtContent>
                <w:r w:rsidR="7B936B45" w:rsidRPr="7B936B45">
                  <w:rPr>
                    <w:sz w:val="16"/>
                    <w:szCs w:val="16"/>
                  </w:rPr>
                  <w:t>DESCRIPTION</w:t>
                </w:r>
              </w:sdtContent>
            </w:sdt>
          </w:p>
        </w:tc>
        <w:tc>
          <w:tcPr>
            <w:tcW w:w="1080" w:type="dxa"/>
          </w:tcPr>
          <w:p w14:paraId="659F120C" w14:textId="5AB70455" w:rsidR="008049DB" w:rsidRDefault="7B936B45" w:rsidP="7B936B45">
            <w:pPr>
              <w:pStyle w:val="Heading4"/>
              <w:rPr>
                <w:sz w:val="16"/>
                <w:szCs w:val="16"/>
              </w:rPr>
            </w:pPr>
            <w:r w:rsidRPr="7B936B45">
              <w:rPr>
                <w:sz w:val="16"/>
                <w:szCs w:val="16"/>
              </w:rPr>
              <w:t>Rate</w:t>
            </w:r>
          </w:p>
        </w:tc>
        <w:tc>
          <w:tcPr>
            <w:tcW w:w="1332" w:type="dxa"/>
          </w:tcPr>
          <w:p w14:paraId="228449AD" w14:textId="1F32B983" w:rsidR="008049DB" w:rsidRDefault="7B936B45" w:rsidP="7B936B45">
            <w:pPr>
              <w:pStyle w:val="Heading4"/>
              <w:rPr>
                <w:sz w:val="16"/>
                <w:szCs w:val="16"/>
              </w:rPr>
            </w:pPr>
            <w:r w:rsidRPr="7B936B45">
              <w:rPr>
                <w:sz w:val="16"/>
                <w:szCs w:val="16"/>
              </w:rPr>
              <w:t>subtotal</w:t>
            </w:r>
          </w:p>
        </w:tc>
      </w:tr>
      <w:tr w:rsidR="008049DB" w14:paraId="17F361BF" w14:textId="77777777" w:rsidTr="004C2B9F">
        <w:trPr>
          <w:trHeight w:val="71"/>
        </w:trPr>
        <w:tc>
          <w:tcPr>
            <w:tcW w:w="1525" w:type="dxa"/>
          </w:tcPr>
          <w:p w14:paraId="71C5AEBD" w14:textId="31BCB731" w:rsidR="008049DB" w:rsidRDefault="00EE7BE9">
            <w:pPr>
              <w:pStyle w:val="Quantity"/>
            </w:pPr>
            <w:r>
              <w:t>40</w:t>
            </w:r>
          </w:p>
        </w:tc>
        <w:tc>
          <w:tcPr>
            <w:tcW w:w="6120" w:type="dxa"/>
          </w:tcPr>
          <w:p w14:paraId="47CD8989" w14:textId="1B0FB8AB" w:rsidR="008049DB" w:rsidRDefault="7B936B45">
            <w:r>
              <w:t xml:space="preserve">Consulting services by Ross Nanton from </w:t>
            </w:r>
            <w:r w:rsidR="00EE7BE9">
              <w:t>4</w:t>
            </w:r>
            <w:r w:rsidR="004C2B9F">
              <w:t>/</w:t>
            </w:r>
            <w:r w:rsidR="009530AC">
              <w:t>13</w:t>
            </w:r>
            <w:r>
              <w:t>/202</w:t>
            </w:r>
            <w:r w:rsidR="006A07E0">
              <w:t>6</w:t>
            </w:r>
            <w:r>
              <w:t xml:space="preserve"> – </w:t>
            </w:r>
            <w:r w:rsidR="00AA77F6">
              <w:t>4</w:t>
            </w:r>
            <w:r w:rsidR="00EE64ED">
              <w:t>/</w:t>
            </w:r>
            <w:r w:rsidR="005312E1">
              <w:t>1</w:t>
            </w:r>
            <w:r w:rsidR="009530AC">
              <w:t>9</w:t>
            </w:r>
            <w:r>
              <w:t>/202</w:t>
            </w:r>
            <w:r w:rsidR="00D80F85">
              <w:t>6</w:t>
            </w:r>
          </w:p>
        </w:tc>
        <w:tc>
          <w:tcPr>
            <w:tcW w:w="1080" w:type="dxa"/>
          </w:tcPr>
          <w:p w14:paraId="332236CB" w14:textId="0AA119AE" w:rsidR="008049DB" w:rsidRDefault="00094F3B">
            <w:pPr>
              <w:pStyle w:val="Amount"/>
            </w:pPr>
            <w:r>
              <w:t>125</w:t>
            </w:r>
          </w:p>
        </w:tc>
        <w:tc>
          <w:tcPr>
            <w:tcW w:w="1332" w:type="dxa"/>
          </w:tcPr>
          <w:p w14:paraId="429CE469" w14:textId="4B92DF47" w:rsidR="008049DB" w:rsidRDefault="7B936B45">
            <w:pPr>
              <w:pStyle w:val="Amount"/>
            </w:pPr>
            <w:r>
              <w:t>$</w:t>
            </w:r>
            <w:r w:rsidR="00485F7D">
              <w:t>5</w:t>
            </w:r>
            <w:r w:rsidR="007F25B8">
              <w:t>0</w:t>
            </w:r>
            <w:r w:rsidR="00677F53">
              <w:t>0</w:t>
            </w:r>
            <w:r w:rsidR="00F858D2">
              <w:t>0</w:t>
            </w:r>
            <w:r>
              <w:t>.00</w:t>
            </w:r>
          </w:p>
        </w:tc>
      </w:tr>
    </w:tbl>
    <w:tbl>
      <w:tblPr>
        <w:tblStyle w:val="PlainTable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6909"/>
        <w:gridCol w:w="1349"/>
      </w:tblGrid>
      <w:tr w:rsidR="008049DB" w14:paraId="543308E1" w14:textId="77777777" w:rsidTr="7B936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7" w:type="dxa"/>
          </w:tcPr>
          <w:p w14:paraId="019294E3" w14:textId="77777777" w:rsidR="008049DB" w:rsidRDefault="008049DB">
            <w:pPr>
              <w:spacing w:line="264" w:lineRule="auto"/>
            </w:pPr>
          </w:p>
        </w:tc>
        <w:sdt>
          <w:sdtPr>
            <w:alias w:val="Subtotal:"/>
            <w:tag w:val="Subtotal:"/>
            <w:id w:val="2136441839"/>
            <w:placeholder>
              <w:docPart w:val="ED97CF8F98CB4910B1D79FE4C88A939A"/>
            </w:placeholder>
            <w:temporary/>
            <w:showingPlcHdr/>
            <w15:appearance w15:val="hidden"/>
          </w:sdtPr>
          <w:sdtEndPr/>
          <w:sdtContent>
            <w:tc>
              <w:tcPr>
                <w:tcW w:w="6909" w:type="dxa"/>
                <w:tcBorders>
                  <w:right w:val="single" w:sz="4" w:space="0" w:color="A6A6A6" w:themeColor="background1" w:themeShade="A6"/>
                </w:tcBorders>
              </w:tcPr>
              <w:p w14:paraId="6F666EC0" w14:textId="77777777" w:rsidR="008049DB" w:rsidRDefault="00934F6F">
                <w:pPr>
                  <w:pStyle w:val="Heading2"/>
                  <w:spacing w:line="264" w:lineRule="auto"/>
                </w:pPr>
                <w:r>
                  <w:t>SUBTOTAL</w:t>
                </w:r>
              </w:p>
            </w:tc>
          </w:sdtContent>
        </w:sdt>
        <w:tc>
          <w:tcPr>
            <w:tcW w:w="134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47B3B4FC" w14:textId="77777777" w:rsidR="008049DB" w:rsidRDefault="008049DB">
            <w:pPr>
              <w:pStyle w:val="Amount"/>
              <w:spacing w:line="264" w:lineRule="auto"/>
            </w:pPr>
          </w:p>
        </w:tc>
      </w:tr>
      <w:tr w:rsidR="008049DB" w14:paraId="203B666D" w14:textId="77777777" w:rsidTr="7B936B45">
        <w:tc>
          <w:tcPr>
            <w:tcW w:w="1817" w:type="dxa"/>
          </w:tcPr>
          <w:p w14:paraId="44E877B4" w14:textId="77777777" w:rsidR="008049DB" w:rsidRDefault="008049DB">
            <w:pPr>
              <w:spacing w:line="264" w:lineRule="auto"/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254517AC" w14:textId="77777777" w:rsidR="008049DB" w:rsidRDefault="00EB0214">
            <w:pPr>
              <w:pStyle w:val="Heading2"/>
              <w:spacing w:line="264" w:lineRule="auto"/>
            </w:pPr>
            <w:sdt>
              <w:sdtPr>
                <w:alias w:val="Sales tax:"/>
                <w:tag w:val="Sales tax:"/>
                <w:id w:val="-578517216"/>
                <w:placeholder>
                  <w:docPart w:val="C89E0E8BA9274186804023E1DDEC3623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SALES TAX</w:t>
                </w:r>
              </w:sdtContent>
            </w:sdt>
          </w:p>
        </w:tc>
        <w:tc>
          <w:tcPr>
            <w:tcW w:w="134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66A9EECF" w14:textId="77777777" w:rsidR="008049DB" w:rsidRDefault="008049DB">
            <w:pPr>
              <w:pStyle w:val="Amount"/>
              <w:spacing w:line="264" w:lineRule="auto"/>
            </w:pPr>
          </w:p>
        </w:tc>
      </w:tr>
      <w:tr w:rsidR="008049DB" w14:paraId="1DC5F0D0" w14:textId="77777777" w:rsidTr="7B936B45">
        <w:tc>
          <w:tcPr>
            <w:tcW w:w="1817" w:type="dxa"/>
          </w:tcPr>
          <w:p w14:paraId="3A35A98F" w14:textId="77777777" w:rsidR="008049DB" w:rsidRDefault="008049DB">
            <w:pPr>
              <w:spacing w:line="264" w:lineRule="auto"/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37B69A0F" w14:textId="77777777" w:rsidR="008049DB" w:rsidRDefault="00EB0214">
            <w:pPr>
              <w:pStyle w:val="Heading2"/>
              <w:spacing w:line="264" w:lineRule="auto"/>
            </w:pPr>
            <w:sdt>
              <w:sdtPr>
                <w:alias w:val="Total due:"/>
                <w:tag w:val="Total due:"/>
                <w:id w:val="2003691622"/>
                <w:placeholder>
                  <w:docPart w:val="AFF4F5C912D84F7DA16596A369BC03B4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TOTAL due</w:t>
                </w:r>
              </w:sdtContent>
            </w:sdt>
          </w:p>
        </w:tc>
        <w:tc>
          <w:tcPr>
            <w:tcW w:w="134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7340F362" w14:textId="13219031" w:rsidR="008049DB" w:rsidRDefault="7B936B45">
            <w:pPr>
              <w:pStyle w:val="Amount"/>
              <w:spacing w:line="264" w:lineRule="auto"/>
            </w:pPr>
            <w:r>
              <w:t>$</w:t>
            </w:r>
            <w:r w:rsidR="00485F7D">
              <w:t>5</w:t>
            </w:r>
            <w:r w:rsidR="007F25B8">
              <w:t>0</w:t>
            </w:r>
            <w:r w:rsidR="00677F53">
              <w:t>0</w:t>
            </w:r>
            <w:r w:rsidR="009D3474">
              <w:t>0</w:t>
            </w:r>
            <w:r w:rsidR="00340B17">
              <w:t>.00</w:t>
            </w:r>
          </w:p>
        </w:tc>
      </w:tr>
    </w:tbl>
    <w:p w14:paraId="4DB418EE" w14:textId="1AB2D66F" w:rsidR="008049DB" w:rsidRDefault="00EB0214">
      <w:pPr>
        <w:pStyle w:val="Instructions"/>
      </w:pPr>
      <w:sdt>
        <w:sdtPr>
          <w:alias w:val="Make all checks payable to:"/>
          <w:tag w:val="Make all checks payable to:"/>
          <w:id w:val="1506397642"/>
          <w:placeholder>
            <w:docPart w:val="4C953C371DDB432397474FA2C4A72C6D"/>
          </w:placeholder>
          <w:temporary/>
          <w:showingPlcHdr/>
          <w15:appearance w15:val="hidden"/>
        </w:sdtPr>
        <w:sdtEndPr/>
        <w:sdtContent>
          <w:r w:rsidR="00616194">
            <w:t>Make all checks payable to</w:t>
          </w:r>
        </w:sdtContent>
      </w:sdt>
      <w:r w:rsidR="00A93410">
        <w:t xml:space="preserve"> </w:t>
      </w:r>
      <w:sdt>
        <w:sdtPr>
          <w:alias w:val="Company name:"/>
          <w:tag w:val="Company name:"/>
          <w:id w:val="-1511823771"/>
          <w:placeholder>
            <w:docPart w:val="98BFB188A7C5439ABB4238D155299D4A"/>
          </w:placeholder>
          <w:dataBinding w:prefixMappings="xmlns:ns0='http://schemas.openxmlformats.org/officeDocument/2006/extended-properties' " w:xpath="/ns0:Properties[1]/ns0:Company[1]" w:storeItemID="{6668398D-A668-4E3E-A5EB-62B293D839F1}"/>
          <w15:appearance w15:val="hidden"/>
          <w:text/>
        </w:sdtPr>
        <w:sdtEndPr/>
        <w:sdtContent>
          <w:r w:rsidR="009B0F1D">
            <w:t>RosscoSoft Solutions</w:t>
          </w:r>
        </w:sdtContent>
      </w:sdt>
    </w:p>
    <w:p w14:paraId="112D333D" w14:textId="1563E47E" w:rsidR="008049DB" w:rsidRDefault="00EB0214">
      <w:pPr>
        <w:pStyle w:val="Instructions"/>
      </w:pPr>
      <w:sdt>
        <w:sdtPr>
          <w:alias w:val="If you have any questions concerning this invoice, contact:"/>
          <w:tag w:val="If you have any questions concerning this invoice, contact:"/>
          <w:id w:val="1546801935"/>
          <w:placeholder>
            <w:docPart w:val="665AFA666172400CA15CCD3669C1C1CA"/>
          </w:placeholder>
          <w:temporary/>
          <w:showingPlcHdr/>
          <w15:appearance w15:val="hidden"/>
        </w:sdtPr>
        <w:sdtEndPr/>
        <w:sdtContent>
          <w:r w:rsidR="00616194">
            <w:t>If you have any questions concerning this invoice</w:t>
          </w:r>
        </w:sdtContent>
      </w:sdt>
      <w:r w:rsidR="00616194">
        <w:t xml:space="preserve">, </w:t>
      </w:r>
      <w:sdt>
        <w:sdtPr>
          <w:alias w:val="Contact:"/>
          <w:tag w:val="Contact:"/>
          <w:id w:val="594608141"/>
          <w:placeholder>
            <w:docPart w:val="E725EC8E8094439994E2D57DEB301443"/>
          </w:placeholder>
          <w:temporary/>
          <w:showingPlcHdr/>
          <w15:appearance w15:val="hidden"/>
        </w:sdtPr>
        <w:sdtEndPr/>
        <w:sdtContent>
          <w:r w:rsidR="00616194">
            <w:t>contact</w:t>
          </w:r>
        </w:sdtContent>
      </w:sdt>
      <w:r w:rsidR="00741E86">
        <w:t xml:space="preserve"> Ross Nanton </w:t>
      </w:r>
      <w:r w:rsidR="00AD78AA">
        <w:t>(702) 499-4115</w:t>
      </w:r>
      <w:r w:rsidR="00741E86">
        <w:t>, RNanton@gmail.com</w:t>
      </w:r>
    </w:p>
    <w:p w14:paraId="0E13574C" w14:textId="77777777" w:rsidR="00837ECD" w:rsidRPr="00837ECD" w:rsidRDefault="00EB0214" w:rsidP="00837ECD">
      <w:pPr>
        <w:pStyle w:val="ThankYou"/>
      </w:pPr>
      <w:sdt>
        <w:sdtPr>
          <w:alias w:val="Thank your for your business:"/>
          <w:tag w:val="Thank your for your business:"/>
          <w:id w:val="1216170115"/>
          <w:placeholder>
            <w:docPart w:val="5EE1FB25CB594F26BE2E8CC21B7A3172"/>
          </w:placeholder>
          <w:temporary/>
          <w:showingPlcHdr/>
          <w15:appearance w15:val="hidden"/>
        </w:sdtPr>
        <w:sdtEndPr/>
        <w:sdtContent>
          <w:r w:rsidR="00616194">
            <w:t>Thank you for your business!</w:t>
          </w:r>
        </w:sdtContent>
      </w:sdt>
    </w:p>
    <w:sectPr w:rsidR="00837ECD" w:rsidRPr="00837ECD">
      <w:footerReference w:type="default" r:id="rId7"/>
      <w:pgSz w:w="12240" w:h="15840"/>
      <w:pgMar w:top="1080" w:right="1080" w:bottom="1008" w:left="108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C0D0E" w14:textId="77777777" w:rsidR="00EB0214" w:rsidRDefault="00EB0214">
      <w:pPr>
        <w:spacing w:line="240" w:lineRule="auto"/>
      </w:pPr>
      <w:r>
        <w:separator/>
      </w:r>
    </w:p>
  </w:endnote>
  <w:endnote w:type="continuationSeparator" w:id="0">
    <w:p w14:paraId="04BC24E2" w14:textId="77777777" w:rsidR="00EB0214" w:rsidRDefault="00EB02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940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05091E" w14:textId="77777777" w:rsidR="008049DB" w:rsidRDefault="006A373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3AF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22315" w14:textId="77777777" w:rsidR="00EB0214" w:rsidRDefault="00EB0214">
      <w:pPr>
        <w:spacing w:line="240" w:lineRule="auto"/>
      </w:pPr>
      <w:r>
        <w:separator/>
      </w:r>
    </w:p>
  </w:footnote>
  <w:footnote w:type="continuationSeparator" w:id="0">
    <w:p w14:paraId="0E9B870F" w14:textId="77777777" w:rsidR="00EB0214" w:rsidRDefault="00EB02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CBC1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A8B1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2C259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6087E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3A70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564A9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C401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BC8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3903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B20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6162592">
    <w:abstractNumId w:val="9"/>
  </w:num>
  <w:num w:numId="2" w16cid:durableId="942029418">
    <w:abstractNumId w:val="7"/>
  </w:num>
  <w:num w:numId="3" w16cid:durableId="1713382401">
    <w:abstractNumId w:val="6"/>
  </w:num>
  <w:num w:numId="4" w16cid:durableId="1415589462">
    <w:abstractNumId w:val="5"/>
  </w:num>
  <w:num w:numId="5" w16cid:durableId="238485559">
    <w:abstractNumId w:val="4"/>
  </w:num>
  <w:num w:numId="6" w16cid:durableId="439764605">
    <w:abstractNumId w:val="8"/>
  </w:num>
  <w:num w:numId="7" w16cid:durableId="469251756">
    <w:abstractNumId w:val="3"/>
  </w:num>
  <w:num w:numId="8" w16cid:durableId="1212108574">
    <w:abstractNumId w:val="2"/>
  </w:num>
  <w:num w:numId="9" w16cid:durableId="1398941890">
    <w:abstractNumId w:val="1"/>
  </w:num>
  <w:num w:numId="10" w16cid:durableId="136144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F1D"/>
    <w:rsid w:val="00000FB3"/>
    <w:rsid w:val="00005F69"/>
    <w:rsid w:val="00007E2D"/>
    <w:rsid w:val="000121D7"/>
    <w:rsid w:val="00015978"/>
    <w:rsid w:val="0001642F"/>
    <w:rsid w:val="000172E8"/>
    <w:rsid w:val="00020CEB"/>
    <w:rsid w:val="0002156C"/>
    <w:rsid w:val="0002234B"/>
    <w:rsid w:val="00023C66"/>
    <w:rsid w:val="00023D49"/>
    <w:rsid w:val="0002441B"/>
    <w:rsid w:val="00027D89"/>
    <w:rsid w:val="0003140E"/>
    <w:rsid w:val="00032DD0"/>
    <w:rsid w:val="00034512"/>
    <w:rsid w:val="000358BB"/>
    <w:rsid w:val="00036F7D"/>
    <w:rsid w:val="00044D69"/>
    <w:rsid w:val="000457F0"/>
    <w:rsid w:val="0004765F"/>
    <w:rsid w:val="00047677"/>
    <w:rsid w:val="000512E4"/>
    <w:rsid w:val="00051E5C"/>
    <w:rsid w:val="00055AF8"/>
    <w:rsid w:val="00056268"/>
    <w:rsid w:val="00060EB8"/>
    <w:rsid w:val="00063B09"/>
    <w:rsid w:val="00064829"/>
    <w:rsid w:val="00072E0B"/>
    <w:rsid w:val="000760E0"/>
    <w:rsid w:val="000764B8"/>
    <w:rsid w:val="000773D8"/>
    <w:rsid w:val="00085088"/>
    <w:rsid w:val="0008672E"/>
    <w:rsid w:val="00087A0A"/>
    <w:rsid w:val="00087DEF"/>
    <w:rsid w:val="00090001"/>
    <w:rsid w:val="00090554"/>
    <w:rsid w:val="000924A5"/>
    <w:rsid w:val="00092D6F"/>
    <w:rsid w:val="00094F3B"/>
    <w:rsid w:val="0009557E"/>
    <w:rsid w:val="000A10A7"/>
    <w:rsid w:val="000A2ADD"/>
    <w:rsid w:val="000A696A"/>
    <w:rsid w:val="000B0BD7"/>
    <w:rsid w:val="000B281B"/>
    <w:rsid w:val="000C009B"/>
    <w:rsid w:val="000C04B6"/>
    <w:rsid w:val="000C19BF"/>
    <w:rsid w:val="000C338B"/>
    <w:rsid w:val="000C4C15"/>
    <w:rsid w:val="000D17BB"/>
    <w:rsid w:val="000D205B"/>
    <w:rsid w:val="000D2357"/>
    <w:rsid w:val="000D3069"/>
    <w:rsid w:val="000D564F"/>
    <w:rsid w:val="000E1A6C"/>
    <w:rsid w:val="000E3979"/>
    <w:rsid w:val="000E60F6"/>
    <w:rsid w:val="000E790A"/>
    <w:rsid w:val="000E7B4E"/>
    <w:rsid w:val="000F08E5"/>
    <w:rsid w:val="000F2E3F"/>
    <w:rsid w:val="000F62C3"/>
    <w:rsid w:val="000F638F"/>
    <w:rsid w:val="000F6D14"/>
    <w:rsid w:val="001001A7"/>
    <w:rsid w:val="001008E6"/>
    <w:rsid w:val="001020A2"/>
    <w:rsid w:val="00103C3B"/>
    <w:rsid w:val="00106312"/>
    <w:rsid w:val="00111C83"/>
    <w:rsid w:val="001136B8"/>
    <w:rsid w:val="001238CE"/>
    <w:rsid w:val="00123B0C"/>
    <w:rsid w:val="00124FFB"/>
    <w:rsid w:val="001277DE"/>
    <w:rsid w:val="00127D8C"/>
    <w:rsid w:val="0013400B"/>
    <w:rsid w:val="00134E20"/>
    <w:rsid w:val="00136A49"/>
    <w:rsid w:val="00142DCE"/>
    <w:rsid w:val="00143A4D"/>
    <w:rsid w:val="00144D1B"/>
    <w:rsid w:val="001458E8"/>
    <w:rsid w:val="00146C8E"/>
    <w:rsid w:val="00153AFD"/>
    <w:rsid w:val="00153B1C"/>
    <w:rsid w:val="00154031"/>
    <w:rsid w:val="00162A45"/>
    <w:rsid w:val="00166506"/>
    <w:rsid w:val="00166F09"/>
    <w:rsid w:val="00173518"/>
    <w:rsid w:val="001761C4"/>
    <w:rsid w:val="00176A77"/>
    <w:rsid w:val="00182009"/>
    <w:rsid w:val="0018361C"/>
    <w:rsid w:val="00184A4E"/>
    <w:rsid w:val="00184C63"/>
    <w:rsid w:val="00190A05"/>
    <w:rsid w:val="00190E85"/>
    <w:rsid w:val="00195D92"/>
    <w:rsid w:val="00196288"/>
    <w:rsid w:val="00197274"/>
    <w:rsid w:val="001A07CD"/>
    <w:rsid w:val="001A354A"/>
    <w:rsid w:val="001A3853"/>
    <w:rsid w:val="001A4119"/>
    <w:rsid w:val="001A5461"/>
    <w:rsid w:val="001B02B9"/>
    <w:rsid w:val="001B22E5"/>
    <w:rsid w:val="001B2C1D"/>
    <w:rsid w:val="001B3F5E"/>
    <w:rsid w:val="001B5737"/>
    <w:rsid w:val="001C1E94"/>
    <w:rsid w:val="001C63A7"/>
    <w:rsid w:val="001D3869"/>
    <w:rsid w:val="001D5C13"/>
    <w:rsid w:val="001D60AD"/>
    <w:rsid w:val="001D75D5"/>
    <w:rsid w:val="001E213A"/>
    <w:rsid w:val="001E63EE"/>
    <w:rsid w:val="001F41ED"/>
    <w:rsid w:val="001F4388"/>
    <w:rsid w:val="001F550B"/>
    <w:rsid w:val="001F5B46"/>
    <w:rsid w:val="001F5F42"/>
    <w:rsid w:val="0020184D"/>
    <w:rsid w:val="00201A34"/>
    <w:rsid w:val="0020216B"/>
    <w:rsid w:val="00206BD3"/>
    <w:rsid w:val="00207C1E"/>
    <w:rsid w:val="002103D3"/>
    <w:rsid w:val="0021157E"/>
    <w:rsid w:val="00212C38"/>
    <w:rsid w:val="00217890"/>
    <w:rsid w:val="002218A6"/>
    <w:rsid w:val="0022504A"/>
    <w:rsid w:val="00227848"/>
    <w:rsid w:val="0023257C"/>
    <w:rsid w:val="00241188"/>
    <w:rsid w:val="00243E19"/>
    <w:rsid w:val="00246737"/>
    <w:rsid w:val="002522F7"/>
    <w:rsid w:val="0025341B"/>
    <w:rsid w:val="002558FA"/>
    <w:rsid w:val="002610D3"/>
    <w:rsid w:val="002614A7"/>
    <w:rsid w:val="00261FF7"/>
    <w:rsid w:val="0026267C"/>
    <w:rsid w:val="00264FC4"/>
    <w:rsid w:val="00265DB7"/>
    <w:rsid w:val="002808AA"/>
    <w:rsid w:val="00282943"/>
    <w:rsid w:val="0028329C"/>
    <w:rsid w:val="00283605"/>
    <w:rsid w:val="00286BDA"/>
    <w:rsid w:val="0029072A"/>
    <w:rsid w:val="00297F2E"/>
    <w:rsid w:val="002A3910"/>
    <w:rsid w:val="002A6198"/>
    <w:rsid w:val="002A65AA"/>
    <w:rsid w:val="002B12CE"/>
    <w:rsid w:val="002C00CD"/>
    <w:rsid w:val="002C3EEE"/>
    <w:rsid w:val="002C6A94"/>
    <w:rsid w:val="002D7229"/>
    <w:rsid w:val="002E275A"/>
    <w:rsid w:val="002E6190"/>
    <w:rsid w:val="002F14C6"/>
    <w:rsid w:val="002F22DE"/>
    <w:rsid w:val="002F2B7C"/>
    <w:rsid w:val="002F4FDC"/>
    <w:rsid w:val="002F61CA"/>
    <w:rsid w:val="00303D96"/>
    <w:rsid w:val="003073E4"/>
    <w:rsid w:val="003238D0"/>
    <w:rsid w:val="00323F56"/>
    <w:rsid w:val="003249FD"/>
    <w:rsid w:val="00324B31"/>
    <w:rsid w:val="00324EBE"/>
    <w:rsid w:val="00326CC2"/>
    <w:rsid w:val="00331626"/>
    <w:rsid w:val="003316FB"/>
    <w:rsid w:val="00332993"/>
    <w:rsid w:val="003334F4"/>
    <w:rsid w:val="00333850"/>
    <w:rsid w:val="003348A0"/>
    <w:rsid w:val="0033684E"/>
    <w:rsid w:val="003407BD"/>
    <w:rsid w:val="00340B17"/>
    <w:rsid w:val="00340E19"/>
    <w:rsid w:val="00342250"/>
    <w:rsid w:val="00342FDB"/>
    <w:rsid w:val="00343731"/>
    <w:rsid w:val="003460AA"/>
    <w:rsid w:val="0035406C"/>
    <w:rsid w:val="00363261"/>
    <w:rsid w:val="00365F8B"/>
    <w:rsid w:val="003667F4"/>
    <w:rsid w:val="00366EE9"/>
    <w:rsid w:val="003717ED"/>
    <w:rsid w:val="00372059"/>
    <w:rsid w:val="00374261"/>
    <w:rsid w:val="00385D9F"/>
    <w:rsid w:val="003875D2"/>
    <w:rsid w:val="0039118C"/>
    <w:rsid w:val="00392D01"/>
    <w:rsid w:val="00393345"/>
    <w:rsid w:val="0039452B"/>
    <w:rsid w:val="00396783"/>
    <w:rsid w:val="003A14AB"/>
    <w:rsid w:val="003A1605"/>
    <w:rsid w:val="003B5505"/>
    <w:rsid w:val="003B7226"/>
    <w:rsid w:val="003B7C9C"/>
    <w:rsid w:val="003C1DF7"/>
    <w:rsid w:val="003C4660"/>
    <w:rsid w:val="003C6959"/>
    <w:rsid w:val="003D1361"/>
    <w:rsid w:val="003D195B"/>
    <w:rsid w:val="003D6376"/>
    <w:rsid w:val="003E0D7F"/>
    <w:rsid w:val="003E16D2"/>
    <w:rsid w:val="003E1937"/>
    <w:rsid w:val="003E5779"/>
    <w:rsid w:val="003E75CA"/>
    <w:rsid w:val="003E7C34"/>
    <w:rsid w:val="003F1920"/>
    <w:rsid w:val="003F250A"/>
    <w:rsid w:val="003F41A5"/>
    <w:rsid w:val="003F79C8"/>
    <w:rsid w:val="00402141"/>
    <w:rsid w:val="0040622A"/>
    <w:rsid w:val="00410940"/>
    <w:rsid w:val="00411463"/>
    <w:rsid w:val="004174F4"/>
    <w:rsid w:val="00421017"/>
    <w:rsid w:val="004217B1"/>
    <w:rsid w:val="004242BA"/>
    <w:rsid w:val="004325CD"/>
    <w:rsid w:val="0043550A"/>
    <w:rsid w:val="00435720"/>
    <w:rsid w:val="004406B3"/>
    <w:rsid w:val="00441770"/>
    <w:rsid w:val="00442F91"/>
    <w:rsid w:val="004439D0"/>
    <w:rsid w:val="004443DF"/>
    <w:rsid w:val="00446379"/>
    <w:rsid w:val="004472DB"/>
    <w:rsid w:val="004520F3"/>
    <w:rsid w:val="00452454"/>
    <w:rsid w:val="00452CFA"/>
    <w:rsid w:val="00456942"/>
    <w:rsid w:val="004619C9"/>
    <w:rsid w:val="00462B13"/>
    <w:rsid w:val="0046749D"/>
    <w:rsid w:val="0047225B"/>
    <w:rsid w:val="004726B0"/>
    <w:rsid w:val="00475B3A"/>
    <w:rsid w:val="004767FA"/>
    <w:rsid w:val="00477DC5"/>
    <w:rsid w:val="004806DF"/>
    <w:rsid w:val="00485F7D"/>
    <w:rsid w:val="0049348A"/>
    <w:rsid w:val="00494DA8"/>
    <w:rsid w:val="00495440"/>
    <w:rsid w:val="004A1583"/>
    <w:rsid w:val="004A1AC9"/>
    <w:rsid w:val="004A2A49"/>
    <w:rsid w:val="004B0879"/>
    <w:rsid w:val="004B1FB1"/>
    <w:rsid w:val="004B2EF5"/>
    <w:rsid w:val="004C2B9F"/>
    <w:rsid w:val="004C362A"/>
    <w:rsid w:val="004C7C4C"/>
    <w:rsid w:val="004D0A59"/>
    <w:rsid w:val="004E04F7"/>
    <w:rsid w:val="004E3A82"/>
    <w:rsid w:val="004F0F5D"/>
    <w:rsid w:val="004F1902"/>
    <w:rsid w:val="004F1B64"/>
    <w:rsid w:val="004F39D1"/>
    <w:rsid w:val="004F3B5A"/>
    <w:rsid w:val="00502FBF"/>
    <w:rsid w:val="00503E43"/>
    <w:rsid w:val="00515934"/>
    <w:rsid w:val="00517CF5"/>
    <w:rsid w:val="005200B8"/>
    <w:rsid w:val="00521352"/>
    <w:rsid w:val="005220BE"/>
    <w:rsid w:val="0052708F"/>
    <w:rsid w:val="005276E5"/>
    <w:rsid w:val="005277C3"/>
    <w:rsid w:val="00530EB5"/>
    <w:rsid w:val="005312E1"/>
    <w:rsid w:val="005321C7"/>
    <w:rsid w:val="005335D3"/>
    <w:rsid w:val="005353FB"/>
    <w:rsid w:val="00536582"/>
    <w:rsid w:val="005370CB"/>
    <w:rsid w:val="00541121"/>
    <w:rsid w:val="005412C5"/>
    <w:rsid w:val="00544E20"/>
    <w:rsid w:val="005470A4"/>
    <w:rsid w:val="005531FF"/>
    <w:rsid w:val="005563A2"/>
    <w:rsid w:val="005635A1"/>
    <w:rsid w:val="0056393C"/>
    <w:rsid w:val="00564846"/>
    <w:rsid w:val="00564B6C"/>
    <w:rsid w:val="00567289"/>
    <w:rsid w:val="005814B1"/>
    <w:rsid w:val="005931FA"/>
    <w:rsid w:val="005946C7"/>
    <w:rsid w:val="005A438B"/>
    <w:rsid w:val="005A503C"/>
    <w:rsid w:val="005A56A6"/>
    <w:rsid w:val="005B0589"/>
    <w:rsid w:val="005B43DA"/>
    <w:rsid w:val="005B4ABD"/>
    <w:rsid w:val="005B7A04"/>
    <w:rsid w:val="005B7DA0"/>
    <w:rsid w:val="005C3C57"/>
    <w:rsid w:val="005C5B68"/>
    <w:rsid w:val="005D4D6B"/>
    <w:rsid w:val="005D5432"/>
    <w:rsid w:val="005D721D"/>
    <w:rsid w:val="005E1394"/>
    <w:rsid w:val="005E24F6"/>
    <w:rsid w:val="005E2AE8"/>
    <w:rsid w:val="005E3BBD"/>
    <w:rsid w:val="005E4485"/>
    <w:rsid w:val="005F040F"/>
    <w:rsid w:val="005F102E"/>
    <w:rsid w:val="005F275C"/>
    <w:rsid w:val="00605685"/>
    <w:rsid w:val="006067BA"/>
    <w:rsid w:val="0060703C"/>
    <w:rsid w:val="00610E9C"/>
    <w:rsid w:val="00613A02"/>
    <w:rsid w:val="00616194"/>
    <w:rsid w:val="00617812"/>
    <w:rsid w:val="00621447"/>
    <w:rsid w:val="0062144E"/>
    <w:rsid w:val="006246A4"/>
    <w:rsid w:val="00631BBC"/>
    <w:rsid w:val="00632175"/>
    <w:rsid w:val="0063296D"/>
    <w:rsid w:val="006333C5"/>
    <w:rsid w:val="00643BBF"/>
    <w:rsid w:val="00643C5E"/>
    <w:rsid w:val="00643E28"/>
    <w:rsid w:val="00646038"/>
    <w:rsid w:val="00646864"/>
    <w:rsid w:val="00647B87"/>
    <w:rsid w:val="0065104E"/>
    <w:rsid w:val="00656E49"/>
    <w:rsid w:val="00657BCF"/>
    <w:rsid w:val="00667F14"/>
    <w:rsid w:val="00670E12"/>
    <w:rsid w:val="006729D4"/>
    <w:rsid w:val="00672ED9"/>
    <w:rsid w:val="006762B3"/>
    <w:rsid w:val="00677330"/>
    <w:rsid w:val="0067768F"/>
    <w:rsid w:val="00677E52"/>
    <w:rsid w:val="00677F53"/>
    <w:rsid w:val="00680DAF"/>
    <w:rsid w:val="00680DDA"/>
    <w:rsid w:val="00681BEB"/>
    <w:rsid w:val="006845CE"/>
    <w:rsid w:val="006907E6"/>
    <w:rsid w:val="00690F20"/>
    <w:rsid w:val="00693929"/>
    <w:rsid w:val="00694CF4"/>
    <w:rsid w:val="00697C0B"/>
    <w:rsid w:val="006A07E0"/>
    <w:rsid w:val="006A1B9A"/>
    <w:rsid w:val="006A3739"/>
    <w:rsid w:val="006A3BDA"/>
    <w:rsid w:val="006B097A"/>
    <w:rsid w:val="006B625D"/>
    <w:rsid w:val="006B7759"/>
    <w:rsid w:val="006B79A7"/>
    <w:rsid w:val="006C0D23"/>
    <w:rsid w:val="006C29C8"/>
    <w:rsid w:val="006C4B03"/>
    <w:rsid w:val="006C4BA1"/>
    <w:rsid w:val="006C5162"/>
    <w:rsid w:val="006C526E"/>
    <w:rsid w:val="006D249B"/>
    <w:rsid w:val="006D62DA"/>
    <w:rsid w:val="006D70D7"/>
    <w:rsid w:val="006D7472"/>
    <w:rsid w:val="006E0C8C"/>
    <w:rsid w:val="006E478C"/>
    <w:rsid w:val="006E4CDE"/>
    <w:rsid w:val="006E69FF"/>
    <w:rsid w:val="006F1744"/>
    <w:rsid w:val="006F46C5"/>
    <w:rsid w:val="006F4774"/>
    <w:rsid w:val="006F59C4"/>
    <w:rsid w:val="006F6087"/>
    <w:rsid w:val="006F6418"/>
    <w:rsid w:val="006F716F"/>
    <w:rsid w:val="006F7DA6"/>
    <w:rsid w:val="007003AB"/>
    <w:rsid w:val="00701972"/>
    <w:rsid w:val="00703257"/>
    <w:rsid w:val="00705DDF"/>
    <w:rsid w:val="00705F66"/>
    <w:rsid w:val="00710758"/>
    <w:rsid w:val="00712D31"/>
    <w:rsid w:val="00715654"/>
    <w:rsid w:val="0071671D"/>
    <w:rsid w:val="00720CAA"/>
    <w:rsid w:val="007216AD"/>
    <w:rsid w:val="007220A4"/>
    <w:rsid w:val="007253D5"/>
    <w:rsid w:val="007308A5"/>
    <w:rsid w:val="00731B2C"/>
    <w:rsid w:val="00731EA7"/>
    <w:rsid w:val="00732D76"/>
    <w:rsid w:val="00741BF1"/>
    <w:rsid w:val="00741E86"/>
    <w:rsid w:val="0074658F"/>
    <w:rsid w:val="00747D8F"/>
    <w:rsid w:val="00751281"/>
    <w:rsid w:val="00755683"/>
    <w:rsid w:val="007577D4"/>
    <w:rsid w:val="00761EE4"/>
    <w:rsid w:val="00764C08"/>
    <w:rsid w:val="0077116E"/>
    <w:rsid w:val="00772562"/>
    <w:rsid w:val="00775DF3"/>
    <w:rsid w:val="00777D3F"/>
    <w:rsid w:val="00787491"/>
    <w:rsid w:val="00791E2B"/>
    <w:rsid w:val="007930B8"/>
    <w:rsid w:val="00793AFB"/>
    <w:rsid w:val="00794B42"/>
    <w:rsid w:val="007A7EF4"/>
    <w:rsid w:val="007B4A73"/>
    <w:rsid w:val="007B4A82"/>
    <w:rsid w:val="007B4AD4"/>
    <w:rsid w:val="007B5B6B"/>
    <w:rsid w:val="007B75DD"/>
    <w:rsid w:val="007C1C7C"/>
    <w:rsid w:val="007C45C5"/>
    <w:rsid w:val="007C4BA6"/>
    <w:rsid w:val="007C7100"/>
    <w:rsid w:val="007D2EC4"/>
    <w:rsid w:val="007D3668"/>
    <w:rsid w:val="007D3B6E"/>
    <w:rsid w:val="007D7AA8"/>
    <w:rsid w:val="007E0296"/>
    <w:rsid w:val="007F25B8"/>
    <w:rsid w:val="007F266D"/>
    <w:rsid w:val="007F3DD6"/>
    <w:rsid w:val="007F545B"/>
    <w:rsid w:val="007F5467"/>
    <w:rsid w:val="007F718C"/>
    <w:rsid w:val="008049DB"/>
    <w:rsid w:val="00805772"/>
    <w:rsid w:val="0081020C"/>
    <w:rsid w:val="00811A70"/>
    <w:rsid w:val="00814553"/>
    <w:rsid w:val="00822B17"/>
    <w:rsid w:val="008357C4"/>
    <w:rsid w:val="00835C56"/>
    <w:rsid w:val="00836479"/>
    <w:rsid w:val="008374E5"/>
    <w:rsid w:val="00837A78"/>
    <w:rsid w:val="00837ECD"/>
    <w:rsid w:val="008407A5"/>
    <w:rsid w:val="00841431"/>
    <w:rsid w:val="00842004"/>
    <w:rsid w:val="00843813"/>
    <w:rsid w:val="0084609D"/>
    <w:rsid w:val="00846C48"/>
    <w:rsid w:val="008503DE"/>
    <w:rsid w:val="008549E9"/>
    <w:rsid w:val="0085706C"/>
    <w:rsid w:val="00861E99"/>
    <w:rsid w:val="008620CF"/>
    <w:rsid w:val="00862F5D"/>
    <w:rsid w:val="008641EE"/>
    <w:rsid w:val="008646EC"/>
    <w:rsid w:val="00870D72"/>
    <w:rsid w:val="00871572"/>
    <w:rsid w:val="00871797"/>
    <w:rsid w:val="008837F4"/>
    <w:rsid w:val="00885A7B"/>
    <w:rsid w:val="00886062"/>
    <w:rsid w:val="00891245"/>
    <w:rsid w:val="0089423C"/>
    <w:rsid w:val="00896E7A"/>
    <w:rsid w:val="008A0D58"/>
    <w:rsid w:val="008A1A5E"/>
    <w:rsid w:val="008A26B2"/>
    <w:rsid w:val="008A7724"/>
    <w:rsid w:val="008B0804"/>
    <w:rsid w:val="008B48F0"/>
    <w:rsid w:val="008B542E"/>
    <w:rsid w:val="008B5A3E"/>
    <w:rsid w:val="008B5CDE"/>
    <w:rsid w:val="008C0D6F"/>
    <w:rsid w:val="008D0320"/>
    <w:rsid w:val="008D3F18"/>
    <w:rsid w:val="008D7B82"/>
    <w:rsid w:val="008E39AC"/>
    <w:rsid w:val="008E3AF5"/>
    <w:rsid w:val="008E591A"/>
    <w:rsid w:val="008E6AF1"/>
    <w:rsid w:val="008F1B83"/>
    <w:rsid w:val="008F2F55"/>
    <w:rsid w:val="008F4708"/>
    <w:rsid w:val="008F69B9"/>
    <w:rsid w:val="00902102"/>
    <w:rsid w:val="009033FF"/>
    <w:rsid w:val="00903C78"/>
    <w:rsid w:val="0090555C"/>
    <w:rsid w:val="00905F55"/>
    <w:rsid w:val="0090605B"/>
    <w:rsid w:val="00907574"/>
    <w:rsid w:val="00911C6D"/>
    <w:rsid w:val="00912D37"/>
    <w:rsid w:val="00912F42"/>
    <w:rsid w:val="00913291"/>
    <w:rsid w:val="0091714E"/>
    <w:rsid w:val="0092065B"/>
    <w:rsid w:val="00922282"/>
    <w:rsid w:val="00923879"/>
    <w:rsid w:val="00925E23"/>
    <w:rsid w:val="00931855"/>
    <w:rsid w:val="00931B61"/>
    <w:rsid w:val="00932398"/>
    <w:rsid w:val="00932EA1"/>
    <w:rsid w:val="00933D97"/>
    <w:rsid w:val="00934964"/>
    <w:rsid w:val="00934F6F"/>
    <w:rsid w:val="009354D4"/>
    <w:rsid w:val="00942482"/>
    <w:rsid w:val="009445C7"/>
    <w:rsid w:val="00951244"/>
    <w:rsid w:val="00951D74"/>
    <w:rsid w:val="00952251"/>
    <w:rsid w:val="009530AC"/>
    <w:rsid w:val="00955B34"/>
    <w:rsid w:val="00957777"/>
    <w:rsid w:val="009579F9"/>
    <w:rsid w:val="00960F4C"/>
    <w:rsid w:val="00961ECF"/>
    <w:rsid w:val="00966901"/>
    <w:rsid w:val="00966BDC"/>
    <w:rsid w:val="00972F8C"/>
    <w:rsid w:val="009734EE"/>
    <w:rsid w:val="00977402"/>
    <w:rsid w:val="00981A82"/>
    <w:rsid w:val="00981F7B"/>
    <w:rsid w:val="00984DDE"/>
    <w:rsid w:val="00985907"/>
    <w:rsid w:val="00985F64"/>
    <w:rsid w:val="009869D2"/>
    <w:rsid w:val="00987694"/>
    <w:rsid w:val="009951B5"/>
    <w:rsid w:val="00995B7C"/>
    <w:rsid w:val="009A069F"/>
    <w:rsid w:val="009A42D2"/>
    <w:rsid w:val="009A6EF2"/>
    <w:rsid w:val="009B0F1D"/>
    <w:rsid w:val="009B5E64"/>
    <w:rsid w:val="009B6C64"/>
    <w:rsid w:val="009B7DC9"/>
    <w:rsid w:val="009C0886"/>
    <w:rsid w:val="009C1A54"/>
    <w:rsid w:val="009D2782"/>
    <w:rsid w:val="009D3474"/>
    <w:rsid w:val="009D3683"/>
    <w:rsid w:val="009D566D"/>
    <w:rsid w:val="009E6684"/>
    <w:rsid w:val="009E678A"/>
    <w:rsid w:val="009E6E39"/>
    <w:rsid w:val="009F764B"/>
    <w:rsid w:val="00A00B93"/>
    <w:rsid w:val="00A010BC"/>
    <w:rsid w:val="00A02275"/>
    <w:rsid w:val="00A05D06"/>
    <w:rsid w:val="00A06C16"/>
    <w:rsid w:val="00A10624"/>
    <w:rsid w:val="00A15D31"/>
    <w:rsid w:val="00A1636D"/>
    <w:rsid w:val="00A173AF"/>
    <w:rsid w:val="00A23874"/>
    <w:rsid w:val="00A23AEF"/>
    <w:rsid w:val="00A271AE"/>
    <w:rsid w:val="00A317C2"/>
    <w:rsid w:val="00A374BF"/>
    <w:rsid w:val="00A3798F"/>
    <w:rsid w:val="00A428F2"/>
    <w:rsid w:val="00A44F94"/>
    <w:rsid w:val="00A47E68"/>
    <w:rsid w:val="00A54DA4"/>
    <w:rsid w:val="00A574E0"/>
    <w:rsid w:val="00A61301"/>
    <w:rsid w:val="00A637F3"/>
    <w:rsid w:val="00A638A9"/>
    <w:rsid w:val="00A64FCD"/>
    <w:rsid w:val="00A661F9"/>
    <w:rsid w:val="00A70775"/>
    <w:rsid w:val="00A70ABB"/>
    <w:rsid w:val="00A70E22"/>
    <w:rsid w:val="00A72B11"/>
    <w:rsid w:val="00A75EC0"/>
    <w:rsid w:val="00A76AF9"/>
    <w:rsid w:val="00A838CF"/>
    <w:rsid w:val="00A84214"/>
    <w:rsid w:val="00A856BC"/>
    <w:rsid w:val="00A9000B"/>
    <w:rsid w:val="00A92D64"/>
    <w:rsid w:val="00A93410"/>
    <w:rsid w:val="00A95A96"/>
    <w:rsid w:val="00A95ACF"/>
    <w:rsid w:val="00A97E09"/>
    <w:rsid w:val="00AA0149"/>
    <w:rsid w:val="00AA2126"/>
    <w:rsid w:val="00AA2AEC"/>
    <w:rsid w:val="00AA58F7"/>
    <w:rsid w:val="00AA77F6"/>
    <w:rsid w:val="00AC3556"/>
    <w:rsid w:val="00AC3847"/>
    <w:rsid w:val="00AC3CC6"/>
    <w:rsid w:val="00AC44E7"/>
    <w:rsid w:val="00AC5F1A"/>
    <w:rsid w:val="00AC78E7"/>
    <w:rsid w:val="00AD3EB4"/>
    <w:rsid w:val="00AD682C"/>
    <w:rsid w:val="00AD78AA"/>
    <w:rsid w:val="00AE0819"/>
    <w:rsid w:val="00AE08EF"/>
    <w:rsid w:val="00AE46A0"/>
    <w:rsid w:val="00AE5864"/>
    <w:rsid w:val="00AE62B9"/>
    <w:rsid w:val="00AE75C7"/>
    <w:rsid w:val="00AF0826"/>
    <w:rsid w:val="00AF6597"/>
    <w:rsid w:val="00AF769E"/>
    <w:rsid w:val="00B033F4"/>
    <w:rsid w:val="00B0434A"/>
    <w:rsid w:val="00B165B2"/>
    <w:rsid w:val="00B234BE"/>
    <w:rsid w:val="00B256DA"/>
    <w:rsid w:val="00B266BD"/>
    <w:rsid w:val="00B4009C"/>
    <w:rsid w:val="00B4009E"/>
    <w:rsid w:val="00B444D6"/>
    <w:rsid w:val="00B51D33"/>
    <w:rsid w:val="00B5420C"/>
    <w:rsid w:val="00B572E8"/>
    <w:rsid w:val="00B57E50"/>
    <w:rsid w:val="00B62A3F"/>
    <w:rsid w:val="00B67C36"/>
    <w:rsid w:val="00B74B59"/>
    <w:rsid w:val="00B76A92"/>
    <w:rsid w:val="00B8205E"/>
    <w:rsid w:val="00B8339B"/>
    <w:rsid w:val="00B93B7C"/>
    <w:rsid w:val="00BA1A6C"/>
    <w:rsid w:val="00BA293A"/>
    <w:rsid w:val="00BA3B07"/>
    <w:rsid w:val="00BA45CA"/>
    <w:rsid w:val="00BB3022"/>
    <w:rsid w:val="00BB4862"/>
    <w:rsid w:val="00BB4D30"/>
    <w:rsid w:val="00BB5161"/>
    <w:rsid w:val="00BB5EF6"/>
    <w:rsid w:val="00BB602B"/>
    <w:rsid w:val="00BB682D"/>
    <w:rsid w:val="00BC7B57"/>
    <w:rsid w:val="00BD2D5B"/>
    <w:rsid w:val="00BD6737"/>
    <w:rsid w:val="00BD6F53"/>
    <w:rsid w:val="00BE0986"/>
    <w:rsid w:val="00BE1030"/>
    <w:rsid w:val="00BF1CEC"/>
    <w:rsid w:val="00BF2506"/>
    <w:rsid w:val="00C00794"/>
    <w:rsid w:val="00C0254B"/>
    <w:rsid w:val="00C0704B"/>
    <w:rsid w:val="00C11CCB"/>
    <w:rsid w:val="00C1405F"/>
    <w:rsid w:val="00C16A24"/>
    <w:rsid w:val="00C17426"/>
    <w:rsid w:val="00C174A5"/>
    <w:rsid w:val="00C22818"/>
    <w:rsid w:val="00C2283A"/>
    <w:rsid w:val="00C26197"/>
    <w:rsid w:val="00C26689"/>
    <w:rsid w:val="00C27D3C"/>
    <w:rsid w:val="00C3067E"/>
    <w:rsid w:val="00C34CDD"/>
    <w:rsid w:val="00C350CD"/>
    <w:rsid w:val="00C35D81"/>
    <w:rsid w:val="00C3654E"/>
    <w:rsid w:val="00C3766B"/>
    <w:rsid w:val="00C37C10"/>
    <w:rsid w:val="00C5459A"/>
    <w:rsid w:val="00C60046"/>
    <w:rsid w:val="00C60A03"/>
    <w:rsid w:val="00C62916"/>
    <w:rsid w:val="00C66339"/>
    <w:rsid w:val="00C66600"/>
    <w:rsid w:val="00C67EEC"/>
    <w:rsid w:val="00C72F4A"/>
    <w:rsid w:val="00C75BB5"/>
    <w:rsid w:val="00C824D0"/>
    <w:rsid w:val="00C8272A"/>
    <w:rsid w:val="00C85CF4"/>
    <w:rsid w:val="00C91C74"/>
    <w:rsid w:val="00C922C5"/>
    <w:rsid w:val="00C93957"/>
    <w:rsid w:val="00CA6F7A"/>
    <w:rsid w:val="00CB2E76"/>
    <w:rsid w:val="00CB42BA"/>
    <w:rsid w:val="00CC5977"/>
    <w:rsid w:val="00CD3EF2"/>
    <w:rsid w:val="00CD73FD"/>
    <w:rsid w:val="00CD765B"/>
    <w:rsid w:val="00CD7DCA"/>
    <w:rsid w:val="00CE7F7E"/>
    <w:rsid w:val="00CF07F2"/>
    <w:rsid w:val="00CF127E"/>
    <w:rsid w:val="00CF4FB5"/>
    <w:rsid w:val="00CF6498"/>
    <w:rsid w:val="00CF699F"/>
    <w:rsid w:val="00CF6B49"/>
    <w:rsid w:val="00D01DBD"/>
    <w:rsid w:val="00D05090"/>
    <w:rsid w:val="00D07279"/>
    <w:rsid w:val="00D14E86"/>
    <w:rsid w:val="00D15D62"/>
    <w:rsid w:val="00D20042"/>
    <w:rsid w:val="00D20A27"/>
    <w:rsid w:val="00D2455B"/>
    <w:rsid w:val="00D24992"/>
    <w:rsid w:val="00D26EAB"/>
    <w:rsid w:val="00D33A02"/>
    <w:rsid w:val="00D369A8"/>
    <w:rsid w:val="00D43247"/>
    <w:rsid w:val="00D476E5"/>
    <w:rsid w:val="00D50F5C"/>
    <w:rsid w:val="00D55173"/>
    <w:rsid w:val="00D56DF2"/>
    <w:rsid w:val="00D61F59"/>
    <w:rsid w:val="00D62561"/>
    <w:rsid w:val="00D65289"/>
    <w:rsid w:val="00D66010"/>
    <w:rsid w:val="00D665E9"/>
    <w:rsid w:val="00D66665"/>
    <w:rsid w:val="00D700BD"/>
    <w:rsid w:val="00D7300C"/>
    <w:rsid w:val="00D73B11"/>
    <w:rsid w:val="00D73B19"/>
    <w:rsid w:val="00D73D1A"/>
    <w:rsid w:val="00D76205"/>
    <w:rsid w:val="00D80F85"/>
    <w:rsid w:val="00D825F9"/>
    <w:rsid w:val="00D92134"/>
    <w:rsid w:val="00D934CD"/>
    <w:rsid w:val="00D96038"/>
    <w:rsid w:val="00DA2F1A"/>
    <w:rsid w:val="00DA62A6"/>
    <w:rsid w:val="00DA7B53"/>
    <w:rsid w:val="00DB012B"/>
    <w:rsid w:val="00DB3264"/>
    <w:rsid w:val="00DB35A5"/>
    <w:rsid w:val="00DB502F"/>
    <w:rsid w:val="00DC0C3A"/>
    <w:rsid w:val="00DC1FD6"/>
    <w:rsid w:val="00DC2B08"/>
    <w:rsid w:val="00DD06A8"/>
    <w:rsid w:val="00DD1B34"/>
    <w:rsid w:val="00DD26C7"/>
    <w:rsid w:val="00DD27B1"/>
    <w:rsid w:val="00DD3F5F"/>
    <w:rsid w:val="00DD46F8"/>
    <w:rsid w:val="00DD6855"/>
    <w:rsid w:val="00DE05C3"/>
    <w:rsid w:val="00DE0CFC"/>
    <w:rsid w:val="00DE15BE"/>
    <w:rsid w:val="00DE2BC2"/>
    <w:rsid w:val="00DE4D4C"/>
    <w:rsid w:val="00DF0F10"/>
    <w:rsid w:val="00DF1109"/>
    <w:rsid w:val="00DF12D4"/>
    <w:rsid w:val="00DF65C7"/>
    <w:rsid w:val="00DF687A"/>
    <w:rsid w:val="00E012C7"/>
    <w:rsid w:val="00E01473"/>
    <w:rsid w:val="00E03CED"/>
    <w:rsid w:val="00E0455D"/>
    <w:rsid w:val="00E05F60"/>
    <w:rsid w:val="00E10C9E"/>
    <w:rsid w:val="00E11CB6"/>
    <w:rsid w:val="00E14183"/>
    <w:rsid w:val="00E16398"/>
    <w:rsid w:val="00E1686E"/>
    <w:rsid w:val="00E16BC4"/>
    <w:rsid w:val="00E20E47"/>
    <w:rsid w:val="00E224D8"/>
    <w:rsid w:val="00E23519"/>
    <w:rsid w:val="00E27F44"/>
    <w:rsid w:val="00E30D3F"/>
    <w:rsid w:val="00E311B3"/>
    <w:rsid w:val="00E349CE"/>
    <w:rsid w:val="00E34AE6"/>
    <w:rsid w:val="00E34ED6"/>
    <w:rsid w:val="00E365E5"/>
    <w:rsid w:val="00E44B6B"/>
    <w:rsid w:val="00E45FF6"/>
    <w:rsid w:val="00E47D11"/>
    <w:rsid w:val="00E47E41"/>
    <w:rsid w:val="00E5124D"/>
    <w:rsid w:val="00E51A0C"/>
    <w:rsid w:val="00E51A54"/>
    <w:rsid w:val="00E54CC0"/>
    <w:rsid w:val="00E566CC"/>
    <w:rsid w:val="00E56A96"/>
    <w:rsid w:val="00E627DD"/>
    <w:rsid w:val="00E63EB0"/>
    <w:rsid w:val="00E7109F"/>
    <w:rsid w:val="00E71C64"/>
    <w:rsid w:val="00E76B8A"/>
    <w:rsid w:val="00E8193E"/>
    <w:rsid w:val="00E8287A"/>
    <w:rsid w:val="00E8363D"/>
    <w:rsid w:val="00E86AB9"/>
    <w:rsid w:val="00E9502A"/>
    <w:rsid w:val="00E9657B"/>
    <w:rsid w:val="00E97E54"/>
    <w:rsid w:val="00EA7017"/>
    <w:rsid w:val="00EA7C41"/>
    <w:rsid w:val="00EB0214"/>
    <w:rsid w:val="00EB0479"/>
    <w:rsid w:val="00EB30CB"/>
    <w:rsid w:val="00EC3BCD"/>
    <w:rsid w:val="00EC4874"/>
    <w:rsid w:val="00EC6B7D"/>
    <w:rsid w:val="00EC7367"/>
    <w:rsid w:val="00ED0E8F"/>
    <w:rsid w:val="00ED0F90"/>
    <w:rsid w:val="00ED401B"/>
    <w:rsid w:val="00ED5855"/>
    <w:rsid w:val="00ED6555"/>
    <w:rsid w:val="00EE1086"/>
    <w:rsid w:val="00EE64ED"/>
    <w:rsid w:val="00EE7BE9"/>
    <w:rsid w:val="00EF0B09"/>
    <w:rsid w:val="00EF0CC4"/>
    <w:rsid w:val="00EF7397"/>
    <w:rsid w:val="00EF75EF"/>
    <w:rsid w:val="00EF7E75"/>
    <w:rsid w:val="00F00B12"/>
    <w:rsid w:val="00F036A9"/>
    <w:rsid w:val="00F03E3F"/>
    <w:rsid w:val="00F07C67"/>
    <w:rsid w:val="00F1044A"/>
    <w:rsid w:val="00F1144F"/>
    <w:rsid w:val="00F11CD5"/>
    <w:rsid w:val="00F1550A"/>
    <w:rsid w:val="00F15B46"/>
    <w:rsid w:val="00F203DD"/>
    <w:rsid w:val="00F25CCC"/>
    <w:rsid w:val="00F3166C"/>
    <w:rsid w:val="00F3688F"/>
    <w:rsid w:val="00F3708F"/>
    <w:rsid w:val="00F409FC"/>
    <w:rsid w:val="00F45EF2"/>
    <w:rsid w:val="00F502FC"/>
    <w:rsid w:val="00F51318"/>
    <w:rsid w:val="00F52CF0"/>
    <w:rsid w:val="00F56C86"/>
    <w:rsid w:val="00F57533"/>
    <w:rsid w:val="00F57D19"/>
    <w:rsid w:val="00F6024B"/>
    <w:rsid w:val="00F62FFF"/>
    <w:rsid w:val="00F777DC"/>
    <w:rsid w:val="00F77B9F"/>
    <w:rsid w:val="00F858D2"/>
    <w:rsid w:val="00F90498"/>
    <w:rsid w:val="00F93192"/>
    <w:rsid w:val="00F93D96"/>
    <w:rsid w:val="00F94E6F"/>
    <w:rsid w:val="00F95727"/>
    <w:rsid w:val="00F97172"/>
    <w:rsid w:val="00F97993"/>
    <w:rsid w:val="00FA17C3"/>
    <w:rsid w:val="00FA24C2"/>
    <w:rsid w:val="00FA3416"/>
    <w:rsid w:val="00FB14DD"/>
    <w:rsid w:val="00FB1D94"/>
    <w:rsid w:val="00FB414C"/>
    <w:rsid w:val="00FB4A12"/>
    <w:rsid w:val="00FB5468"/>
    <w:rsid w:val="00FB7391"/>
    <w:rsid w:val="00FB74A2"/>
    <w:rsid w:val="00FC3B72"/>
    <w:rsid w:val="00FC7001"/>
    <w:rsid w:val="00FD1538"/>
    <w:rsid w:val="00FD1E90"/>
    <w:rsid w:val="00FD6B84"/>
    <w:rsid w:val="00FE1570"/>
    <w:rsid w:val="00FE409C"/>
    <w:rsid w:val="00FE4BB3"/>
    <w:rsid w:val="00FE6F94"/>
    <w:rsid w:val="00FF1AD7"/>
    <w:rsid w:val="00FF3385"/>
    <w:rsid w:val="00FF6005"/>
    <w:rsid w:val="00FF7B5F"/>
    <w:rsid w:val="7B93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B9F29D"/>
  <w15:chartTrackingRefBased/>
  <w15:docId w15:val="{DE063BC2-1D6E-49AC-86D8-F815562E3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7F4"/>
    <w:rPr>
      <w:spacing w:val="4"/>
    </w:rPr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link w:val="Heading2Char"/>
    <w:uiPriority w:val="1"/>
    <w:qFormat/>
    <w:pPr>
      <w:jc w:val="right"/>
      <w:outlineLvl w:val="1"/>
    </w:pPr>
    <w:rPr>
      <w:caps/>
    </w:rPr>
  </w:style>
  <w:style w:type="paragraph" w:styleId="Heading3">
    <w:name w:val="heading 3"/>
    <w:basedOn w:val="Normal"/>
    <w:link w:val="Heading3Char"/>
    <w:uiPriority w:val="1"/>
    <w:qFormat/>
    <w:pPr>
      <w:outlineLvl w:val="2"/>
    </w:pPr>
    <w:rPr>
      <w:b/>
      <w:caps/>
      <w:szCs w:val="16"/>
    </w:rPr>
  </w:style>
  <w:style w:type="paragraph" w:styleId="Heading4">
    <w:name w:val="heading 4"/>
    <w:basedOn w:val="Normal"/>
    <w:link w:val="Heading4Char"/>
    <w:uiPriority w:val="1"/>
    <w:unhideWhenUsed/>
    <w:qFormat/>
    <w:pPr>
      <w:keepNext/>
      <w:keepLines/>
      <w:jc w:val="center"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D934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D934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D934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D934C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D934C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934CD"/>
    <w:rPr>
      <w:b/>
      <w:bCs/>
      <w:caps w:val="0"/>
      <w:smallCaps/>
      <w:color w:val="365F91" w:themeColor="accent1" w:themeShade="BF"/>
      <w:spacing w:val="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hAnsiTheme="majorHAnsi" w:cs="Times New Roman"/>
      <w:b/>
      <w:sz w:val="24"/>
      <w:szCs w:val="18"/>
      <w:lang w:eastAsia="en-US"/>
    </w:rPr>
  </w:style>
  <w:style w:type="character" w:customStyle="1" w:styleId="Heading2Char">
    <w:name w:val="Heading 2 Char"/>
    <w:basedOn w:val="DefaultParagraphFont"/>
    <w:link w:val="Heading2"/>
    <w:uiPriority w:val="1"/>
    <w:rPr>
      <w:rFonts w:cs="Times New Roman"/>
      <w:caps/>
      <w:sz w:val="18"/>
      <w:szCs w:val="18"/>
      <w:lang w:eastAsia="en-US"/>
    </w:rPr>
  </w:style>
  <w:style w:type="character" w:customStyle="1" w:styleId="Heading3Char">
    <w:name w:val="Heading 3 Char"/>
    <w:basedOn w:val="DefaultParagraphFont"/>
    <w:link w:val="Heading3"/>
    <w:uiPriority w:val="1"/>
    <w:rPr>
      <w:rFonts w:cs="Times New Roman"/>
      <w:b/>
      <w:caps/>
      <w:sz w:val="18"/>
      <w:szCs w:val="16"/>
      <w:lang w:eastAsia="en-US"/>
    </w:rPr>
  </w:style>
  <w:style w:type="paragraph" w:customStyle="1" w:styleId="Amount">
    <w:name w:val="Amount"/>
    <w:basedOn w:val="Normal"/>
    <w:uiPriority w:val="6"/>
    <w:unhideWhenUsed/>
    <w:qFormat/>
    <w:pPr>
      <w:jc w:val="right"/>
    </w:pPr>
    <w:rPr>
      <w:szCs w:val="20"/>
    </w:rPr>
  </w:style>
  <w:style w:type="paragraph" w:customStyle="1" w:styleId="Instructions">
    <w:name w:val="Instructions"/>
    <w:basedOn w:val="Normal"/>
    <w:uiPriority w:val="8"/>
    <w:unhideWhenUsed/>
    <w:qFormat/>
    <w:pPr>
      <w:spacing w:before="240"/>
      <w:contextualSpacing/>
    </w:pPr>
  </w:style>
  <w:style w:type="paragraph" w:customStyle="1" w:styleId="Slogan">
    <w:name w:val="Slogan"/>
    <w:basedOn w:val="Normal"/>
    <w:uiPriority w:val="2"/>
    <w:qFormat/>
    <w:rsid w:val="00D934CD"/>
    <w:pPr>
      <w:spacing w:after="240"/>
    </w:pPr>
    <w:rPr>
      <w:i/>
      <w:color w:val="595959" w:themeColor="text1" w:themeTint="A6"/>
    </w:rPr>
  </w:style>
  <w:style w:type="paragraph" w:customStyle="1" w:styleId="ThankYou">
    <w:name w:val="Thank You"/>
    <w:basedOn w:val="Normal"/>
    <w:next w:val="Normal"/>
    <w:uiPriority w:val="9"/>
    <w:unhideWhenUsed/>
    <w:qFormat/>
    <w:pPr>
      <w:spacing w:before="600"/>
      <w:jc w:val="center"/>
    </w:pPr>
    <w:rPr>
      <w:b/>
      <w:caps/>
    </w:rPr>
  </w:style>
  <w:style w:type="paragraph" w:styleId="Title">
    <w:name w:val="Title"/>
    <w:basedOn w:val="Normal"/>
    <w:link w:val="TitleChar"/>
    <w:qFormat/>
    <w:rsid w:val="00D934CD"/>
    <w:pPr>
      <w:spacing w:after="400"/>
      <w:contextualSpacing/>
      <w:jc w:val="right"/>
    </w:pPr>
    <w:rPr>
      <w:rFonts w:asciiTheme="majorHAnsi" w:eastAsiaTheme="majorEastAsia" w:hAnsiTheme="majorHAnsi" w:cstheme="majorBidi"/>
      <w:b/>
      <w:caps/>
      <w:color w:val="595959" w:themeColor="text1" w:themeTint="A6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rsid w:val="003667F4"/>
    <w:rPr>
      <w:rFonts w:asciiTheme="majorHAnsi" w:eastAsiaTheme="majorEastAsia" w:hAnsiTheme="majorHAnsi" w:cstheme="majorBidi"/>
      <w:b/>
      <w:caps/>
      <w:color w:val="595959" w:themeColor="text1" w:themeTint="A6"/>
      <w:spacing w:val="4"/>
      <w:kern w:val="28"/>
      <w:sz w:val="40"/>
      <w:szCs w:val="56"/>
    </w:r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sz w:val="18"/>
      <w:szCs w:val="18"/>
      <w:lang w:eastAsia="en-US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sz w:val="18"/>
      <w:szCs w:val="18"/>
      <w:lang w:eastAsia="en-US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Normal"/>
    <w:uiPriority w:val="5"/>
    <w:qFormat/>
    <w:pPr>
      <w:jc w:val="center"/>
    </w:p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b/>
      <w:iCs/>
      <w:caps/>
      <w:sz w:val="18"/>
      <w:szCs w:val="18"/>
      <w:lang w:eastAsia="en-US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D934CD"/>
    <w:rPr>
      <w:rFonts w:asciiTheme="majorHAnsi" w:eastAsiaTheme="majorEastAsia" w:hAnsiTheme="majorHAnsi" w:cstheme="majorBidi"/>
      <w:color w:val="365F91" w:themeColor="accent1" w:themeShade="BF"/>
      <w:spacing w:val="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D934CD"/>
    <w:rPr>
      <w:rFonts w:asciiTheme="majorHAnsi" w:eastAsiaTheme="majorEastAsia" w:hAnsiTheme="majorHAnsi" w:cstheme="majorBidi"/>
      <w:color w:val="243F60" w:themeColor="accent1" w:themeShade="7F"/>
      <w:spacing w:val="4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D934CD"/>
    <w:rPr>
      <w:rFonts w:asciiTheme="majorHAnsi" w:eastAsiaTheme="majorEastAsia" w:hAnsiTheme="majorHAnsi" w:cstheme="majorBidi"/>
      <w:i/>
      <w:iCs/>
      <w:color w:val="243F60" w:themeColor="accent1" w:themeShade="7F"/>
      <w:spacing w:val="4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D934CD"/>
    <w:rPr>
      <w:rFonts w:asciiTheme="majorHAnsi" w:eastAsiaTheme="majorEastAsia" w:hAnsiTheme="majorHAnsi" w:cstheme="majorBidi"/>
      <w:color w:val="272727" w:themeColor="text1" w:themeTint="D8"/>
      <w:spacing w:val="4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D934CD"/>
    <w:rPr>
      <w:rFonts w:asciiTheme="majorHAnsi" w:eastAsiaTheme="majorEastAsia" w:hAnsiTheme="majorHAnsi" w:cstheme="majorBidi"/>
      <w:i/>
      <w:iCs/>
      <w:color w:val="272727" w:themeColor="text1" w:themeTint="D8"/>
      <w:spacing w:val="4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934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934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934CD"/>
    <w:rPr>
      <w:i/>
      <w:iCs/>
      <w:color w:val="365F91" w:themeColor="accent1" w:themeShade="BF"/>
      <w:spacing w:val="4"/>
    </w:rPr>
  </w:style>
  <w:style w:type="paragraph" w:styleId="BlockText">
    <w:name w:val="Block Text"/>
    <w:basedOn w:val="Normal"/>
    <w:uiPriority w:val="99"/>
    <w:semiHidden/>
    <w:unhideWhenUsed/>
    <w:rsid w:val="00D934CD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34CD"/>
    <w:rPr>
      <w:color w:val="595959" w:themeColor="text1" w:themeTint="A6"/>
      <w:shd w:val="clear" w:color="auto" w:fill="E1DFDD"/>
    </w:rPr>
  </w:style>
  <w:style w:type="table" w:styleId="GridTable1Light">
    <w:name w:val="Grid Table 1 Light"/>
    <w:basedOn w:val="TableNormal"/>
    <w:uiPriority w:val="46"/>
    <w:rsid w:val="002558FA"/>
    <w:pPr>
      <w:spacing w:line="240" w:lineRule="auto"/>
    </w:pPr>
    <w:tblPr>
      <w:tblStyleRowBandSize w:val="1"/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rsid w:val="00907574"/>
    <w:tblPr/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nanton\AppData\Roaming\Microsoft\Templates\Invoi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6DC4E5EA2DC467A8F81D990FD07B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81799-FF82-49B8-B2CB-CD11323504B9}"/>
      </w:docPartPr>
      <w:docPartBody>
        <w:p w:rsidR="006122F6" w:rsidRDefault="00901D4F">
          <w:pPr>
            <w:pStyle w:val="06DC4E5EA2DC467A8F81D990FD07B978"/>
          </w:pPr>
          <w:r>
            <w:t>DESCRIPTION</w:t>
          </w:r>
        </w:p>
      </w:docPartBody>
    </w:docPart>
    <w:docPart>
      <w:docPartPr>
        <w:name w:val="ED97CF8F98CB4910B1D79FE4C88A93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BCF18B-ECDE-4606-B353-FC4B32A1C935}"/>
      </w:docPartPr>
      <w:docPartBody>
        <w:p w:rsidR="006122F6" w:rsidRDefault="00901D4F">
          <w:pPr>
            <w:pStyle w:val="ED97CF8F98CB4910B1D79FE4C88A939A"/>
          </w:pPr>
          <w:r>
            <w:t>SUBTOTAL</w:t>
          </w:r>
        </w:p>
      </w:docPartBody>
    </w:docPart>
    <w:docPart>
      <w:docPartPr>
        <w:name w:val="C89E0E8BA9274186804023E1DDEC36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CA8E3F-ADD5-43B8-B77C-CCE9DCB2451B}"/>
      </w:docPartPr>
      <w:docPartBody>
        <w:p w:rsidR="006122F6" w:rsidRDefault="00901D4F">
          <w:pPr>
            <w:pStyle w:val="C89E0E8BA9274186804023E1DDEC3623"/>
          </w:pPr>
          <w:r>
            <w:t>SALES TAX</w:t>
          </w:r>
        </w:p>
      </w:docPartBody>
    </w:docPart>
    <w:docPart>
      <w:docPartPr>
        <w:name w:val="AFF4F5C912D84F7DA16596A369BC03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DDF6E6-0175-4AAB-9663-68365F930CFB}"/>
      </w:docPartPr>
      <w:docPartBody>
        <w:p w:rsidR="006122F6" w:rsidRDefault="00901D4F">
          <w:pPr>
            <w:pStyle w:val="AFF4F5C912D84F7DA16596A369BC03B4"/>
          </w:pPr>
          <w:r>
            <w:t>TOTAL due</w:t>
          </w:r>
        </w:p>
      </w:docPartBody>
    </w:docPart>
    <w:docPart>
      <w:docPartPr>
        <w:name w:val="4C953C371DDB432397474FA2C4A72C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8900FF-09EE-4F1D-ACD9-5E01A2BE26B7}"/>
      </w:docPartPr>
      <w:docPartBody>
        <w:p w:rsidR="006122F6" w:rsidRDefault="00901D4F">
          <w:pPr>
            <w:pStyle w:val="4C953C371DDB432397474FA2C4A72C6D"/>
          </w:pPr>
          <w:r>
            <w:t>Make all checks payable to</w:t>
          </w:r>
        </w:p>
      </w:docPartBody>
    </w:docPart>
    <w:docPart>
      <w:docPartPr>
        <w:name w:val="98BFB188A7C5439ABB4238D155299D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C05F62-95F8-4B06-A45C-7F2FBE8E27CD}"/>
      </w:docPartPr>
      <w:docPartBody>
        <w:p w:rsidR="006122F6" w:rsidRDefault="00901D4F">
          <w:pPr>
            <w:pStyle w:val="98BFB188A7C5439ABB4238D155299D4A"/>
          </w:pPr>
          <w:r>
            <w:t>Company Name</w:t>
          </w:r>
        </w:p>
      </w:docPartBody>
    </w:docPart>
    <w:docPart>
      <w:docPartPr>
        <w:name w:val="665AFA666172400CA15CCD3669C1C1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480250-2D22-4BD6-A0EE-6CC2D5A07D5B}"/>
      </w:docPartPr>
      <w:docPartBody>
        <w:p w:rsidR="006122F6" w:rsidRDefault="00901D4F">
          <w:pPr>
            <w:pStyle w:val="665AFA666172400CA15CCD3669C1C1CA"/>
          </w:pPr>
          <w:r>
            <w:t>If you have any questions concerning this invoice</w:t>
          </w:r>
        </w:p>
      </w:docPartBody>
    </w:docPart>
    <w:docPart>
      <w:docPartPr>
        <w:name w:val="E725EC8E8094439994E2D57DEB3014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77C4B4-EED8-4B74-BE92-33ADCE8DB753}"/>
      </w:docPartPr>
      <w:docPartBody>
        <w:p w:rsidR="006122F6" w:rsidRDefault="00901D4F">
          <w:pPr>
            <w:pStyle w:val="E725EC8E8094439994E2D57DEB301443"/>
          </w:pPr>
          <w:r>
            <w:t>contact</w:t>
          </w:r>
        </w:p>
      </w:docPartBody>
    </w:docPart>
    <w:docPart>
      <w:docPartPr>
        <w:name w:val="5EE1FB25CB594F26BE2E8CC21B7A3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6347CB-5B20-4796-B60F-731E42AD0500}"/>
      </w:docPartPr>
      <w:docPartBody>
        <w:p w:rsidR="006122F6" w:rsidRDefault="00901D4F">
          <w:pPr>
            <w:pStyle w:val="5EE1FB25CB594F26BE2E8CC21B7A3172"/>
          </w:pPr>
          <w:r>
            <w:t>Thank you for your business!</w:t>
          </w:r>
        </w:p>
      </w:docPartBody>
    </w:docPart>
    <w:docPart>
      <w:docPartPr>
        <w:name w:val="5CE5E8A9BD374D2A8B44758B47A698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219904-1544-4742-AE76-0F65C806B52B}"/>
      </w:docPartPr>
      <w:docPartBody>
        <w:p w:rsidR="006122F6" w:rsidRDefault="00A05D6C" w:rsidP="00A05D6C">
          <w:pPr>
            <w:pStyle w:val="5CE5E8A9BD374D2A8B44758B47A69803"/>
          </w:pPr>
          <w:r>
            <w:t>Company Name</w:t>
          </w:r>
        </w:p>
      </w:docPartBody>
    </w:docPart>
    <w:docPart>
      <w:docPartPr>
        <w:name w:val="DD15796C5E35422BB8100F79E506A5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16AA45-2050-4150-8AFC-C447B4EFC305}"/>
      </w:docPartPr>
      <w:docPartBody>
        <w:p w:rsidR="006122F6" w:rsidRDefault="00A05D6C" w:rsidP="00A05D6C">
          <w:pPr>
            <w:pStyle w:val="DD15796C5E35422BB8100F79E506A59B"/>
          </w:pPr>
          <w:r>
            <w:t>Phone: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6C"/>
    <w:rsid w:val="0001748F"/>
    <w:rsid w:val="0002156C"/>
    <w:rsid w:val="000364BE"/>
    <w:rsid w:val="00042C44"/>
    <w:rsid w:val="00044D69"/>
    <w:rsid w:val="0004765F"/>
    <w:rsid w:val="00057BBD"/>
    <w:rsid w:val="000764B8"/>
    <w:rsid w:val="0008672E"/>
    <w:rsid w:val="00090001"/>
    <w:rsid w:val="000924A5"/>
    <w:rsid w:val="000C4C15"/>
    <w:rsid w:val="000D2357"/>
    <w:rsid w:val="000E5953"/>
    <w:rsid w:val="00106312"/>
    <w:rsid w:val="00117532"/>
    <w:rsid w:val="00120EEE"/>
    <w:rsid w:val="00131621"/>
    <w:rsid w:val="00136A49"/>
    <w:rsid w:val="00184C15"/>
    <w:rsid w:val="001924E4"/>
    <w:rsid w:val="00195D92"/>
    <w:rsid w:val="00197274"/>
    <w:rsid w:val="001D7D23"/>
    <w:rsid w:val="001F5F42"/>
    <w:rsid w:val="00247BF7"/>
    <w:rsid w:val="002614A7"/>
    <w:rsid w:val="00273E21"/>
    <w:rsid w:val="00273F7B"/>
    <w:rsid w:val="002824DB"/>
    <w:rsid w:val="002B259E"/>
    <w:rsid w:val="002C00CD"/>
    <w:rsid w:val="002D7229"/>
    <w:rsid w:val="00310FC5"/>
    <w:rsid w:val="00317588"/>
    <w:rsid w:val="00323A52"/>
    <w:rsid w:val="003247FF"/>
    <w:rsid w:val="003249FD"/>
    <w:rsid w:val="00324EBE"/>
    <w:rsid w:val="00331626"/>
    <w:rsid w:val="00332993"/>
    <w:rsid w:val="003461FA"/>
    <w:rsid w:val="00352EBE"/>
    <w:rsid w:val="0035406C"/>
    <w:rsid w:val="00356EDC"/>
    <w:rsid w:val="0036394D"/>
    <w:rsid w:val="003905CE"/>
    <w:rsid w:val="00393777"/>
    <w:rsid w:val="00395F51"/>
    <w:rsid w:val="003B7226"/>
    <w:rsid w:val="003C1DF7"/>
    <w:rsid w:val="003F32B6"/>
    <w:rsid w:val="00402141"/>
    <w:rsid w:val="00434A8C"/>
    <w:rsid w:val="004443DF"/>
    <w:rsid w:val="00452454"/>
    <w:rsid w:val="00455747"/>
    <w:rsid w:val="0046749D"/>
    <w:rsid w:val="00471C21"/>
    <w:rsid w:val="004726B0"/>
    <w:rsid w:val="004750B7"/>
    <w:rsid w:val="00475B3A"/>
    <w:rsid w:val="00476391"/>
    <w:rsid w:val="00482303"/>
    <w:rsid w:val="00483429"/>
    <w:rsid w:val="004914B5"/>
    <w:rsid w:val="004935EE"/>
    <w:rsid w:val="004C31C0"/>
    <w:rsid w:val="004E35D3"/>
    <w:rsid w:val="00515352"/>
    <w:rsid w:val="00515934"/>
    <w:rsid w:val="00560BCA"/>
    <w:rsid w:val="0056393C"/>
    <w:rsid w:val="005946C7"/>
    <w:rsid w:val="005E3BBD"/>
    <w:rsid w:val="005F362C"/>
    <w:rsid w:val="005F7B11"/>
    <w:rsid w:val="00605685"/>
    <w:rsid w:val="006122F6"/>
    <w:rsid w:val="00647B87"/>
    <w:rsid w:val="00650A9E"/>
    <w:rsid w:val="00667C80"/>
    <w:rsid w:val="00667F14"/>
    <w:rsid w:val="00677330"/>
    <w:rsid w:val="00681BEB"/>
    <w:rsid w:val="00690F20"/>
    <w:rsid w:val="00694CF4"/>
    <w:rsid w:val="00697C0B"/>
    <w:rsid w:val="006B341A"/>
    <w:rsid w:val="006C3786"/>
    <w:rsid w:val="006D249B"/>
    <w:rsid w:val="006D7472"/>
    <w:rsid w:val="006F1744"/>
    <w:rsid w:val="006F46C5"/>
    <w:rsid w:val="006F59C4"/>
    <w:rsid w:val="00710758"/>
    <w:rsid w:val="00714C74"/>
    <w:rsid w:val="007253D5"/>
    <w:rsid w:val="00741BF1"/>
    <w:rsid w:val="007422CB"/>
    <w:rsid w:val="00766DB9"/>
    <w:rsid w:val="00774E7C"/>
    <w:rsid w:val="0078175E"/>
    <w:rsid w:val="007E15FF"/>
    <w:rsid w:val="00814A94"/>
    <w:rsid w:val="0081523E"/>
    <w:rsid w:val="00844533"/>
    <w:rsid w:val="0084609D"/>
    <w:rsid w:val="0089497A"/>
    <w:rsid w:val="008B5CDE"/>
    <w:rsid w:val="008D187D"/>
    <w:rsid w:val="008D5F74"/>
    <w:rsid w:val="008D5F91"/>
    <w:rsid w:val="00901D4F"/>
    <w:rsid w:val="00902102"/>
    <w:rsid w:val="009033FF"/>
    <w:rsid w:val="0090555C"/>
    <w:rsid w:val="0092065B"/>
    <w:rsid w:val="009354D4"/>
    <w:rsid w:val="0093601B"/>
    <w:rsid w:val="009445C7"/>
    <w:rsid w:val="00952251"/>
    <w:rsid w:val="0096581B"/>
    <w:rsid w:val="00977557"/>
    <w:rsid w:val="00984DDE"/>
    <w:rsid w:val="0098689C"/>
    <w:rsid w:val="009A42D2"/>
    <w:rsid w:val="009C0886"/>
    <w:rsid w:val="009D13C5"/>
    <w:rsid w:val="009E6684"/>
    <w:rsid w:val="009F03DB"/>
    <w:rsid w:val="009F31C5"/>
    <w:rsid w:val="00A010BC"/>
    <w:rsid w:val="00A01DD0"/>
    <w:rsid w:val="00A02275"/>
    <w:rsid w:val="00A05D6C"/>
    <w:rsid w:val="00A12B01"/>
    <w:rsid w:val="00A173AF"/>
    <w:rsid w:val="00A428F2"/>
    <w:rsid w:val="00A5271E"/>
    <w:rsid w:val="00A5628A"/>
    <w:rsid w:val="00A638A9"/>
    <w:rsid w:val="00A7539D"/>
    <w:rsid w:val="00A76AF9"/>
    <w:rsid w:val="00A92D64"/>
    <w:rsid w:val="00A95ACF"/>
    <w:rsid w:val="00AA6F21"/>
    <w:rsid w:val="00AC3CC6"/>
    <w:rsid w:val="00AD7F73"/>
    <w:rsid w:val="00AE46A0"/>
    <w:rsid w:val="00AE4860"/>
    <w:rsid w:val="00AE72C5"/>
    <w:rsid w:val="00AF579C"/>
    <w:rsid w:val="00B11FF2"/>
    <w:rsid w:val="00B24D83"/>
    <w:rsid w:val="00B25475"/>
    <w:rsid w:val="00B34A38"/>
    <w:rsid w:val="00B3519D"/>
    <w:rsid w:val="00B4009E"/>
    <w:rsid w:val="00B41A95"/>
    <w:rsid w:val="00B445AC"/>
    <w:rsid w:val="00B461A7"/>
    <w:rsid w:val="00B500D2"/>
    <w:rsid w:val="00B56131"/>
    <w:rsid w:val="00B572E8"/>
    <w:rsid w:val="00B7586E"/>
    <w:rsid w:val="00B77D47"/>
    <w:rsid w:val="00B93B7C"/>
    <w:rsid w:val="00BA3B07"/>
    <w:rsid w:val="00BB5161"/>
    <w:rsid w:val="00BC167E"/>
    <w:rsid w:val="00BC7B57"/>
    <w:rsid w:val="00BF7E2A"/>
    <w:rsid w:val="00C07139"/>
    <w:rsid w:val="00C11769"/>
    <w:rsid w:val="00C25E9F"/>
    <w:rsid w:val="00C37975"/>
    <w:rsid w:val="00C541E9"/>
    <w:rsid w:val="00C6167B"/>
    <w:rsid w:val="00C66600"/>
    <w:rsid w:val="00C74DDD"/>
    <w:rsid w:val="00CA5D07"/>
    <w:rsid w:val="00CB012C"/>
    <w:rsid w:val="00CD6FFA"/>
    <w:rsid w:val="00CE680C"/>
    <w:rsid w:val="00CF6498"/>
    <w:rsid w:val="00D00010"/>
    <w:rsid w:val="00D101ED"/>
    <w:rsid w:val="00D20A27"/>
    <w:rsid w:val="00D22D3B"/>
    <w:rsid w:val="00D23AC5"/>
    <w:rsid w:val="00D36E8F"/>
    <w:rsid w:val="00D50F5C"/>
    <w:rsid w:val="00D61F59"/>
    <w:rsid w:val="00D6662F"/>
    <w:rsid w:val="00D76A5B"/>
    <w:rsid w:val="00D87E50"/>
    <w:rsid w:val="00DC527C"/>
    <w:rsid w:val="00DE4D4C"/>
    <w:rsid w:val="00DF2C96"/>
    <w:rsid w:val="00DF4A16"/>
    <w:rsid w:val="00E0455D"/>
    <w:rsid w:val="00E05F60"/>
    <w:rsid w:val="00E224D8"/>
    <w:rsid w:val="00E23519"/>
    <w:rsid w:val="00E45135"/>
    <w:rsid w:val="00E73C63"/>
    <w:rsid w:val="00E800B2"/>
    <w:rsid w:val="00ED0E8F"/>
    <w:rsid w:val="00EE7E7E"/>
    <w:rsid w:val="00EF5C96"/>
    <w:rsid w:val="00F02A5C"/>
    <w:rsid w:val="00F03E3F"/>
    <w:rsid w:val="00F6024B"/>
    <w:rsid w:val="00F6187F"/>
    <w:rsid w:val="00F6338A"/>
    <w:rsid w:val="00F97993"/>
    <w:rsid w:val="00FA3944"/>
    <w:rsid w:val="00FB5468"/>
    <w:rsid w:val="00FE2CD9"/>
    <w:rsid w:val="00FE7CB4"/>
    <w:rsid w:val="00FE7F5D"/>
    <w:rsid w:val="00FF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6DC4E5EA2DC467A8F81D990FD07B978">
    <w:name w:val="06DC4E5EA2DC467A8F81D990FD07B978"/>
  </w:style>
  <w:style w:type="paragraph" w:customStyle="1" w:styleId="ED97CF8F98CB4910B1D79FE4C88A939A">
    <w:name w:val="ED97CF8F98CB4910B1D79FE4C88A939A"/>
  </w:style>
  <w:style w:type="paragraph" w:customStyle="1" w:styleId="C89E0E8BA9274186804023E1DDEC3623">
    <w:name w:val="C89E0E8BA9274186804023E1DDEC3623"/>
  </w:style>
  <w:style w:type="paragraph" w:customStyle="1" w:styleId="AFF4F5C912D84F7DA16596A369BC03B4">
    <w:name w:val="AFF4F5C912D84F7DA16596A369BC03B4"/>
  </w:style>
  <w:style w:type="paragraph" w:customStyle="1" w:styleId="4C953C371DDB432397474FA2C4A72C6D">
    <w:name w:val="4C953C371DDB432397474FA2C4A72C6D"/>
  </w:style>
  <w:style w:type="paragraph" w:customStyle="1" w:styleId="98BFB188A7C5439ABB4238D155299D4A">
    <w:name w:val="98BFB188A7C5439ABB4238D155299D4A"/>
  </w:style>
  <w:style w:type="paragraph" w:customStyle="1" w:styleId="665AFA666172400CA15CCD3669C1C1CA">
    <w:name w:val="665AFA666172400CA15CCD3669C1C1CA"/>
  </w:style>
  <w:style w:type="paragraph" w:customStyle="1" w:styleId="E725EC8E8094439994E2D57DEB301443">
    <w:name w:val="E725EC8E8094439994E2D57DEB301443"/>
  </w:style>
  <w:style w:type="paragraph" w:customStyle="1" w:styleId="5EE1FB25CB594F26BE2E8CC21B7A3172">
    <w:name w:val="5EE1FB25CB594F26BE2E8CC21B7A3172"/>
  </w:style>
  <w:style w:type="paragraph" w:customStyle="1" w:styleId="5CE5E8A9BD374D2A8B44758B47A69803">
    <w:name w:val="5CE5E8A9BD374D2A8B44758B47A69803"/>
    <w:rsid w:val="00A05D6C"/>
  </w:style>
  <w:style w:type="paragraph" w:customStyle="1" w:styleId="DD15796C5E35422BB8100F79E506A59B">
    <w:name w:val="DD15796C5E35422BB8100F79E506A59B"/>
    <w:rsid w:val="00A05D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Invo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Invoice.dotx</Template>
  <TotalTime>3802</TotalTime>
  <Pages>1</Pages>
  <Words>90</Words>
  <Characters>519</Characters>
  <Application>Microsoft Office Word</Application>
  <DocSecurity>0</DocSecurity>
  <Lines>4</Lines>
  <Paragraphs>1</Paragraphs>
  <ScaleCrop>false</ScaleCrop>
  <Company>RosscoSoft Solutions</Company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Nanton</dc:creator>
  <cp:keywords/>
  <dc:description/>
  <cp:lastModifiedBy>Ross Nanton</cp:lastModifiedBy>
  <cp:revision>663</cp:revision>
  <cp:lastPrinted>2026-02-24T00:32:00Z</cp:lastPrinted>
  <dcterms:created xsi:type="dcterms:W3CDTF">2021-12-12T15:14:00Z</dcterms:created>
  <dcterms:modified xsi:type="dcterms:W3CDTF">2026-04-20T19:07:00Z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